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AA0F" w14:textId="77777777" w:rsidR="009B6CE7" w:rsidRPr="00F37A18" w:rsidRDefault="00600E06" w:rsidP="009C06FE">
      <w:pPr>
        <w:rPr>
          <w:rFonts w:ascii="DB Neo Office" w:hAnsi="DB Neo Office"/>
          <w:color w:val="FFFFFF"/>
          <w:szCs w:val="22"/>
        </w:rPr>
      </w:pPr>
      <w:r w:rsidRPr="00F37A18">
        <w:rPr>
          <w:rFonts w:ascii="DB Neo Office" w:hAnsi="DB Neo Office"/>
          <w:noProof/>
          <w:color w:val="FFFFFF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7C2C42F3" wp14:editId="49116F92">
                <wp:simplePos x="0" y="0"/>
                <wp:positionH relativeFrom="page">
                  <wp:posOffset>288290</wp:posOffset>
                </wp:positionH>
                <wp:positionV relativeFrom="page">
                  <wp:posOffset>5346700</wp:posOffset>
                </wp:positionV>
                <wp:extent cx="179705" cy="635"/>
                <wp:effectExtent l="0" t="0" r="0" b="0"/>
                <wp:wrapNone/>
                <wp:docPr id="2" name="Lin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635"/>
                        </a:xfrm>
                        <a:prstGeom prst="line">
                          <a:avLst/>
                        </a:prstGeom>
                        <a:noFill/>
                        <a:ln w="25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EB84C7" id="Line 10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7pt,421pt" to="36.85pt,4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" o:allowincell="f" strokeweight=".2pt">
                <v:stroke startarrowwidth="narrow" startarrowlength="short" endarrowwidth="narrow" endarrowlength="short"/>
                <w10:wrap anchorx="page" anchory="page"/>
                <w10:anchorlock/>
              </v:line>
            </w:pict>
          </mc:Fallback>
        </mc:AlternateContent>
      </w:r>
      <w:r w:rsidRPr="00F37A18">
        <w:rPr>
          <w:rFonts w:ascii="DB Neo Office" w:hAnsi="DB Neo Office"/>
          <w:noProof/>
          <w:color w:val="FFFFFF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3CF2014A" wp14:editId="2B285823">
                <wp:simplePos x="0" y="0"/>
                <wp:positionH relativeFrom="page">
                  <wp:posOffset>288290</wp:posOffset>
                </wp:positionH>
                <wp:positionV relativeFrom="page">
                  <wp:posOffset>3780790</wp:posOffset>
                </wp:positionV>
                <wp:extent cx="179705" cy="635"/>
                <wp:effectExtent l="0" t="0" r="0" b="0"/>
                <wp:wrapNone/>
                <wp:docPr id="1" name="Lin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705" cy="635"/>
                        </a:xfrm>
                        <a:prstGeom prst="line">
                          <a:avLst/>
                        </a:prstGeom>
                        <a:noFill/>
                        <a:ln w="25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BD7BAC" id="Line 10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7pt,297.7pt" to="36.85pt,2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" o:allowincell="f" strokeweight=".2pt">
                <v:stroke startarrowwidth="narrow" startarrowlength="short" endarrowwidth="narrow" endarrowlength="short"/>
                <w10:wrap anchorx="page" anchory="page"/>
                <w10:anchorlock/>
              </v:line>
            </w:pict>
          </mc:Fallback>
        </mc:AlternateContent>
      </w:r>
    </w:p>
    <w:sdt>
      <w:sdtPr>
        <w:rPr>
          <w:rFonts w:ascii="DB Neo Office Head" w:hAnsi="DB Neo Office Head"/>
          <w:bCs/>
          <w:szCs w:val="22"/>
        </w:rPr>
        <w:tag w:val="Datum"/>
        <w:id w:val="216248753"/>
        <w:placeholder>
          <w:docPart w:val="389C5A14DA1A4818A9CD81A12832F88D"/>
        </w:placeholder>
        <w:showingPlcHdr/>
        <w:text/>
      </w:sdtPr>
      <w:sdtContent>
        <w:p w14:paraId="4A073CFF" w14:textId="4B07573F" w:rsidR="00FB2876" w:rsidRPr="00FB2876" w:rsidRDefault="00F15911" w:rsidP="00FB2876">
          <w:pPr>
            <w:spacing w:before="200"/>
            <w:jc w:val="right"/>
            <w:rPr>
              <w:rFonts w:ascii="DB Neo Office Head" w:hAnsi="DB Neo Office Head"/>
              <w:bCs/>
              <w:szCs w:val="22"/>
            </w:rPr>
          </w:pPr>
          <w:r>
            <w:rPr>
              <w:rStyle w:val="Platzhaltertext"/>
            </w:rPr>
            <w:t>Datum</w:t>
          </w:r>
        </w:p>
      </w:sdtContent>
    </w:sdt>
    <w:p w14:paraId="01183814" w14:textId="1F2E307F" w:rsidR="008D237A" w:rsidRDefault="006850C9" w:rsidP="009C06FE">
      <w:pPr>
        <w:spacing w:before="200"/>
        <w:rPr>
          <w:rFonts w:ascii="DB Neo Office Head" w:hAnsi="DB Neo Office Head"/>
          <w:b/>
          <w:sz w:val="36"/>
          <w:szCs w:val="36"/>
        </w:rPr>
      </w:pPr>
      <w:r w:rsidRPr="00EF3B6F">
        <w:rPr>
          <w:rFonts w:ascii="DB Neo Office Head" w:hAnsi="DB Neo Office Head"/>
          <w:b/>
          <w:sz w:val="36"/>
          <w:szCs w:val="36"/>
        </w:rPr>
        <w:t>Kompensationsmaßnahmen</w:t>
      </w:r>
    </w:p>
    <w:p w14:paraId="0D7FDFC3" w14:textId="77777777" w:rsidR="006739A8" w:rsidRPr="006739A8" w:rsidRDefault="006739A8" w:rsidP="009C06FE">
      <w:pPr>
        <w:spacing w:before="200"/>
        <w:rPr>
          <w:rFonts w:ascii="DB Neo Office" w:hAnsi="DB Neo Office"/>
          <w:b/>
          <w:szCs w:val="22"/>
        </w:rPr>
      </w:pPr>
    </w:p>
    <w:p w14:paraId="12524D90" w14:textId="2B1EB236" w:rsidR="006739A8" w:rsidRPr="000C22A5" w:rsidRDefault="006739A8" w:rsidP="006739A8">
      <w:pPr>
        <w:pBdr>
          <w:top w:val="single" w:sz="12" w:space="1" w:color="auto"/>
          <w:left w:val="single" w:sz="12" w:space="1" w:color="auto"/>
          <w:bottom w:val="single" w:sz="4" w:space="1" w:color="auto"/>
          <w:right w:val="single" w:sz="12" w:space="1" w:color="auto"/>
          <w:between w:val="single" w:sz="6" w:space="1" w:color="auto"/>
        </w:pBdr>
        <w:ind w:left="1701" w:right="1416"/>
        <w:jc w:val="center"/>
        <w:rPr>
          <w:rFonts w:ascii="DB Neo Office" w:hAnsi="DB Neo Office"/>
          <w:b/>
          <w:sz w:val="20"/>
        </w:rPr>
      </w:pPr>
      <w:r w:rsidRPr="000C22A5">
        <w:rPr>
          <w:rFonts w:ascii="DB Neo Office" w:hAnsi="DB Neo Office"/>
          <w:b/>
          <w:sz w:val="20"/>
        </w:rPr>
        <w:br/>
      </w:r>
      <w:r w:rsidR="00864436">
        <w:rPr>
          <w:rFonts w:ascii="DB Neo Office" w:hAnsi="DB Neo Office"/>
          <w:b/>
          <w:sz w:val="32"/>
          <w:szCs w:val="32"/>
        </w:rPr>
        <w:t>Betra</w:t>
      </w:r>
      <w:r w:rsidRPr="000C22A5">
        <w:rPr>
          <w:rFonts w:ascii="DB Neo Office" w:hAnsi="DB Neo Office"/>
          <w:b/>
          <w:sz w:val="32"/>
          <w:szCs w:val="32"/>
        </w:rPr>
        <w:t xml:space="preserve"> Nr. F33 </w:t>
      </w:r>
      <w:sdt>
        <w:sdtPr>
          <w:rPr>
            <w:rFonts w:ascii="DB Neo Office" w:hAnsi="DB Neo Office"/>
            <w:b/>
            <w:sz w:val="32"/>
            <w:szCs w:val="32"/>
          </w:rPr>
          <w:tag w:val="LfdNr"/>
          <w:id w:val="-1077824233"/>
          <w:placeholder>
            <w:docPart w:val="BD580A329FE84346B2CC0EB56FD822A9"/>
          </w:placeholder>
          <w:showingPlcHdr/>
          <w:text/>
        </w:sdtPr>
        <w:sdtContent>
          <w:r w:rsidR="00194BCF">
            <w:rPr>
              <w:rStyle w:val="Platzhaltertext"/>
            </w:rPr>
            <w:t>LfdNr</w:t>
          </w:r>
        </w:sdtContent>
      </w:sdt>
      <w:r w:rsidRPr="000C22A5">
        <w:rPr>
          <w:rFonts w:ascii="DB Neo Office" w:hAnsi="DB Neo Office"/>
          <w:b/>
          <w:bCs/>
          <w:sz w:val="32"/>
          <w:szCs w:val="32"/>
        </w:rPr>
        <w:t>-26</w:t>
      </w:r>
      <w:r w:rsidRPr="000C22A5">
        <w:rPr>
          <w:rFonts w:ascii="DB Neo Office" w:hAnsi="DB Neo Office"/>
          <w:b/>
          <w:sz w:val="32"/>
          <w:szCs w:val="32"/>
        </w:rPr>
        <w:br/>
      </w:r>
    </w:p>
    <w:p w14:paraId="7A763E2A" w14:textId="01EDDFC6" w:rsidR="006739A8" w:rsidRPr="000C22A5" w:rsidRDefault="006739A8" w:rsidP="006739A8">
      <w:pPr>
        <w:pBdr>
          <w:top w:val="single" w:sz="4" w:space="1" w:color="auto"/>
          <w:left w:val="single" w:sz="12" w:space="1" w:color="auto"/>
          <w:bottom w:val="single" w:sz="12" w:space="1" w:color="auto"/>
          <w:right w:val="single" w:sz="12" w:space="1" w:color="auto"/>
          <w:between w:val="single" w:sz="6" w:space="1" w:color="auto"/>
        </w:pBdr>
        <w:tabs>
          <w:tab w:val="left" w:pos="1985"/>
          <w:tab w:val="left" w:pos="3686"/>
          <w:tab w:val="left" w:pos="4678"/>
          <w:tab w:val="left" w:pos="5387"/>
          <w:tab w:val="left" w:pos="6663"/>
        </w:tabs>
        <w:ind w:left="1985" w:right="1416" w:hanging="284"/>
        <w:rPr>
          <w:rFonts w:ascii="DB Neo Office" w:hAnsi="DB Neo Office"/>
          <w:b/>
          <w:sz w:val="16"/>
          <w:szCs w:val="16"/>
        </w:rPr>
      </w:pPr>
      <w:r w:rsidRPr="000C22A5">
        <w:rPr>
          <w:rFonts w:ascii="DB Neo Office" w:hAnsi="DB Neo Office"/>
          <w:b/>
          <w:sz w:val="16"/>
          <w:szCs w:val="16"/>
        </w:rPr>
        <w:tab/>
      </w:r>
      <w:r w:rsidRPr="000C22A5">
        <w:rPr>
          <w:rFonts w:ascii="DB Neo Office" w:hAnsi="DB Neo Office"/>
          <w:b/>
          <w:sz w:val="16"/>
          <w:szCs w:val="16"/>
        </w:rPr>
        <w:br/>
      </w:r>
      <w:r w:rsidRPr="000C22A5">
        <w:rPr>
          <w:rFonts w:ascii="DB Neo Office" w:hAnsi="DB Neo Office"/>
          <w:b/>
          <w:szCs w:val="24"/>
        </w:rPr>
        <w:t>In Kraft ab</w:t>
      </w:r>
      <w:r w:rsidR="00395BDC">
        <w:rPr>
          <w:rFonts w:ascii="DB Neo Office" w:hAnsi="DB Neo Office"/>
          <w:b/>
          <w:szCs w:val="24"/>
        </w:rPr>
        <w:tab/>
      </w:r>
      <w:r w:rsidR="00395BDC">
        <w:rPr>
          <w:rFonts w:ascii="DB Neo Office" w:hAnsi="DB Neo Office"/>
          <w:b/>
          <w:szCs w:val="24"/>
        </w:rPr>
        <w:tab/>
      </w:r>
      <w:r w:rsidRPr="000C22A5">
        <w:rPr>
          <w:rFonts w:ascii="DB Neo Office" w:hAnsi="DB Neo Office"/>
          <w:b/>
          <w:szCs w:val="24"/>
        </w:rPr>
        <w:tab/>
      </w:r>
      <w:sdt>
        <w:sdtPr>
          <w:rPr>
            <w:rFonts w:ascii="DB Neo Office" w:hAnsi="DB Neo Office"/>
            <w:b/>
            <w:szCs w:val="24"/>
          </w:rPr>
          <w:tag w:val="InKraftAbDatum"/>
          <w:id w:val="77344089"/>
          <w:placeholder>
            <w:docPart w:val="D546C7DD610F446BB7BB148D863E6449"/>
          </w:placeholder>
          <w:showingPlcHdr/>
          <w:text/>
        </w:sdtPr>
        <w:sdtContent>
          <w:r w:rsidR="00194BCF">
            <w:rPr>
              <w:rStyle w:val="Platzhaltertext"/>
            </w:rPr>
            <w:t>Datum</w:t>
          </w:r>
        </w:sdtContent>
      </w:sdt>
      <w:r w:rsidRPr="000C22A5">
        <w:rPr>
          <w:rFonts w:ascii="DB Neo Office" w:hAnsi="DB Neo Office"/>
          <w:b/>
          <w:szCs w:val="24"/>
        </w:rPr>
        <w:t xml:space="preserve">, </w:t>
      </w:r>
      <w:sdt>
        <w:sdtPr>
          <w:rPr>
            <w:rFonts w:ascii="DB Neo Office" w:hAnsi="DB Neo Office"/>
            <w:b/>
            <w:szCs w:val="24"/>
          </w:rPr>
          <w:tag w:val="InKraftAbUhrzeit"/>
          <w:id w:val="2061055524"/>
          <w:placeholder>
            <w:docPart w:val="5817EC6C93AE49C8AD01C884036663BE"/>
          </w:placeholder>
          <w:showingPlcHdr/>
          <w:text/>
        </w:sdtPr>
        <w:sdtContent>
          <w:r w:rsidR="00194BCF">
            <w:rPr>
              <w:rStyle w:val="Platzhaltertext"/>
            </w:rPr>
            <w:t>Uhrzeit</w:t>
          </w:r>
        </w:sdtContent>
      </w:sdt>
      <w:r w:rsidR="00FB2876">
        <w:rPr>
          <w:rFonts w:ascii="DB Neo Office" w:hAnsi="DB Neo Office"/>
          <w:b/>
          <w:szCs w:val="24"/>
        </w:rPr>
        <w:t xml:space="preserve"> </w:t>
      </w:r>
      <w:r w:rsidRPr="000C22A5">
        <w:rPr>
          <w:rFonts w:ascii="DB Neo Office" w:hAnsi="DB Neo Office"/>
          <w:b/>
          <w:szCs w:val="24"/>
        </w:rPr>
        <w:t>Uhr</w:t>
      </w:r>
      <w:r w:rsidRPr="000C22A5">
        <w:rPr>
          <w:rFonts w:ascii="DB Neo Office" w:hAnsi="DB Neo Office"/>
          <w:b/>
          <w:vanish/>
          <w:szCs w:val="24"/>
        </w:rPr>
        <w:br/>
      </w:r>
      <w:r w:rsidRPr="000C22A5">
        <w:rPr>
          <w:rFonts w:ascii="DB Neo Office" w:hAnsi="DB Neo Office"/>
          <w:b/>
          <w:sz w:val="16"/>
          <w:szCs w:val="16"/>
        </w:rPr>
        <w:br/>
      </w:r>
      <w:r w:rsidR="00FB2876">
        <w:rPr>
          <w:rFonts w:ascii="DB Neo Office" w:hAnsi="DB Neo Office"/>
          <w:b/>
          <w:szCs w:val="24"/>
        </w:rPr>
        <w:t>Außer</w:t>
      </w:r>
      <w:r w:rsidR="00FB2876" w:rsidRPr="000C22A5">
        <w:rPr>
          <w:rFonts w:ascii="DB Neo Office" w:hAnsi="DB Neo Office"/>
          <w:b/>
          <w:szCs w:val="24"/>
        </w:rPr>
        <w:t xml:space="preserve"> Kraft ab</w:t>
      </w:r>
      <w:r w:rsidR="00FB2876" w:rsidRPr="000C22A5">
        <w:rPr>
          <w:rFonts w:ascii="DB Neo Office" w:hAnsi="DB Neo Office"/>
          <w:b/>
          <w:szCs w:val="24"/>
        </w:rPr>
        <w:tab/>
      </w:r>
      <w:r w:rsidR="00FB2876" w:rsidRPr="000C22A5">
        <w:rPr>
          <w:rFonts w:ascii="DB Neo Office" w:hAnsi="DB Neo Office"/>
          <w:b/>
          <w:szCs w:val="24"/>
        </w:rPr>
        <w:tab/>
      </w:r>
      <w:r w:rsidR="00FB2876" w:rsidRPr="000C22A5">
        <w:rPr>
          <w:rFonts w:ascii="DB Neo Office" w:hAnsi="DB Neo Office"/>
          <w:b/>
          <w:szCs w:val="24"/>
        </w:rPr>
        <w:tab/>
      </w:r>
      <w:sdt>
        <w:sdtPr>
          <w:rPr>
            <w:rFonts w:ascii="DB Neo Office" w:hAnsi="DB Neo Office"/>
            <w:b/>
            <w:szCs w:val="24"/>
          </w:rPr>
          <w:tag w:val="AußerKraftAbDatum"/>
          <w:id w:val="-206408819"/>
          <w:placeholder>
            <w:docPart w:val="1AB6DF0759F64B14A3E2B7DA53C33873"/>
          </w:placeholder>
          <w:showingPlcHdr/>
          <w:text/>
        </w:sdtPr>
        <w:sdtContent>
          <w:r w:rsidR="00395BDC">
            <w:rPr>
              <w:rStyle w:val="Platzhaltertext"/>
            </w:rPr>
            <w:t>Datum</w:t>
          </w:r>
        </w:sdtContent>
      </w:sdt>
      <w:r w:rsidR="00FB2876" w:rsidRPr="000C22A5">
        <w:rPr>
          <w:rFonts w:ascii="DB Neo Office" w:hAnsi="DB Neo Office"/>
          <w:b/>
          <w:szCs w:val="24"/>
        </w:rPr>
        <w:t xml:space="preserve">, </w:t>
      </w:r>
      <w:sdt>
        <w:sdtPr>
          <w:rPr>
            <w:rFonts w:ascii="DB Neo Office" w:hAnsi="DB Neo Office"/>
            <w:b/>
            <w:szCs w:val="24"/>
          </w:rPr>
          <w:tag w:val="AußerKraftAbUhrzeit"/>
          <w:id w:val="1438099055"/>
          <w:placeholder>
            <w:docPart w:val="1AB6DF0759F64B14A3E2B7DA53C33873"/>
          </w:placeholder>
          <w:showingPlcHdr/>
          <w:text/>
        </w:sdtPr>
        <w:sdtContent>
          <w:r w:rsidR="00B20239">
            <w:rPr>
              <w:rStyle w:val="Platzhaltertext"/>
            </w:rPr>
            <w:t>Datum</w:t>
          </w:r>
        </w:sdtContent>
      </w:sdt>
      <w:r w:rsidR="00FB2876">
        <w:rPr>
          <w:rFonts w:ascii="DB Neo Office" w:hAnsi="DB Neo Office"/>
          <w:b/>
          <w:szCs w:val="24"/>
        </w:rPr>
        <w:t xml:space="preserve"> </w:t>
      </w:r>
      <w:r w:rsidR="00FB2876" w:rsidRPr="000C22A5">
        <w:rPr>
          <w:rFonts w:ascii="DB Neo Office" w:hAnsi="DB Neo Office"/>
          <w:b/>
          <w:szCs w:val="24"/>
        </w:rPr>
        <w:t>Uhr</w:t>
      </w:r>
      <w:r w:rsidRPr="000C22A5">
        <w:rPr>
          <w:rFonts w:ascii="DB Neo Office" w:hAnsi="DB Neo Office"/>
          <w:b/>
          <w:szCs w:val="24"/>
        </w:rPr>
        <w:br/>
      </w:r>
    </w:p>
    <w:p w14:paraId="253BBB95" w14:textId="77777777" w:rsidR="006739A8" w:rsidRPr="000C22A5" w:rsidRDefault="006739A8" w:rsidP="006739A8">
      <w:pPr>
        <w:rPr>
          <w:rFonts w:ascii="DB Neo Office" w:hAnsi="DB Neo Office"/>
          <w:b/>
          <w:szCs w:val="22"/>
        </w:rPr>
      </w:pPr>
    </w:p>
    <w:p w14:paraId="5DB460C2" w14:textId="77777777" w:rsidR="007B72EE" w:rsidRDefault="007B72EE" w:rsidP="006739A8">
      <w:pPr>
        <w:tabs>
          <w:tab w:val="left" w:pos="2835"/>
          <w:tab w:val="right" w:pos="9923"/>
        </w:tabs>
        <w:spacing w:line="360" w:lineRule="exact"/>
        <w:jc w:val="center"/>
        <w:rPr>
          <w:rFonts w:ascii="DB Neo Office" w:hAnsi="DB Neo Office"/>
          <w:b/>
          <w:sz w:val="28"/>
          <w:szCs w:val="28"/>
        </w:rPr>
      </w:pPr>
      <w:r>
        <w:rPr>
          <w:rFonts w:ascii="DB Neo Office" w:hAnsi="DB Neo Office"/>
          <w:b/>
          <w:sz w:val="28"/>
          <w:szCs w:val="28"/>
        </w:rPr>
        <w:t>Betriebs- und Bauanweisung für</w:t>
      </w:r>
    </w:p>
    <w:sdt>
      <w:sdtPr>
        <w:rPr>
          <w:rFonts w:ascii="DB Neo Office" w:hAnsi="DB Neo Office"/>
          <w:b/>
          <w:bCs/>
          <w:sz w:val="28"/>
          <w:szCs w:val="28"/>
        </w:rPr>
        <w:tag w:val="Inhalt"/>
        <w:id w:val="-16854087"/>
        <w:placeholder>
          <w:docPart w:val="F6E3B354356B477DBE25E236DED0AEAC"/>
        </w:placeholder>
        <w:showingPlcHdr/>
      </w:sdtPr>
      <w:sdtContent>
        <w:p w14:paraId="2B33AA16" w14:textId="6AB53416" w:rsidR="004F7147" w:rsidRPr="00CC1574" w:rsidRDefault="002936FA" w:rsidP="00E00518">
          <w:pPr>
            <w:pBdr>
              <w:bottom w:val="single" w:sz="12" w:space="1" w:color="auto"/>
            </w:pBdr>
            <w:jc w:val="center"/>
            <w:rPr>
              <w:rFonts w:ascii="DB Neo Office" w:hAnsi="DB Neo Office"/>
              <w:b/>
              <w:bCs/>
              <w:sz w:val="28"/>
              <w:szCs w:val="28"/>
            </w:rPr>
          </w:pPr>
          <w:r w:rsidRPr="00CC1574">
            <w:rPr>
              <w:rStyle w:val="Platzhaltertext"/>
              <w:b/>
              <w:bCs/>
            </w:rPr>
            <w:t>Inhalt</w:t>
          </w:r>
        </w:p>
      </w:sdtContent>
    </w:sdt>
    <w:p w14:paraId="0E3CF123" w14:textId="77777777" w:rsidR="00CC1574" w:rsidRDefault="00CC1574" w:rsidP="006850C9">
      <w:pPr>
        <w:pBdr>
          <w:bottom w:val="single" w:sz="12" w:space="1" w:color="auto"/>
        </w:pBdr>
        <w:rPr>
          <w:rFonts w:ascii="DB Neo Office" w:hAnsi="DB Neo Office"/>
          <w:szCs w:val="22"/>
        </w:rPr>
      </w:pPr>
    </w:p>
    <w:p w14:paraId="11E08AB1" w14:textId="77777777" w:rsidR="00BA5188" w:rsidRDefault="00BA5188" w:rsidP="006850C9">
      <w:pPr>
        <w:pBdr>
          <w:bottom w:val="single" w:sz="12" w:space="1" w:color="auto"/>
        </w:pBdr>
        <w:rPr>
          <w:rFonts w:ascii="DB Neo Office" w:hAnsi="DB Neo Office"/>
          <w:szCs w:val="22"/>
        </w:rPr>
      </w:pPr>
    </w:p>
    <w:p w14:paraId="25FA2BE8" w14:textId="3A22CCBD" w:rsidR="007360DB" w:rsidRDefault="00172FC5" w:rsidP="006850C9">
      <w:pPr>
        <w:pBdr>
          <w:bottom w:val="single" w:sz="12" w:space="1" w:color="auto"/>
        </w:pBdr>
        <w:rPr>
          <w:rFonts w:ascii="DB Neo Office" w:hAnsi="DB Neo Office"/>
          <w:szCs w:val="22"/>
        </w:rPr>
      </w:pPr>
      <w:r>
        <w:rPr>
          <w:rFonts w:ascii="DB Neo Office" w:hAnsi="DB Neo Office"/>
          <w:szCs w:val="22"/>
        </w:rPr>
        <w:t>Antragsnummer:</w:t>
      </w:r>
      <w:r w:rsidR="00E00518">
        <w:rPr>
          <w:rFonts w:ascii="DB Neo Office" w:hAnsi="DB Neo Office"/>
          <w:szCs w:val="22"/>
        </w:rPr>
        <w:t xml:space="preserve"> </w:t>
      </w:r>
      <w:sdt>
        <w:sdtPr>
          <w:rPr>
            <w:rFonts w:ascii="DB Neo Office" w:hAnsi="DB Neo Office"/>
            <w:szCs w:val="22"/>
          </w:rPr>
          <w:tag w:val="Antragsnummer"/>
          <w:id w:val="-1253582128"/>
          <w:placeholder>
            <w:docPart w:val="C4AA13315E1347C1B3909B10FB79ADC6"/>
          </w:placeholder>
          <w:showingPlcHdr/>
          <w:text/>
        </w:sdtPr>
        <w:sdtContent>
          <w:r w:rsidR="00F15911">
            <w:rPr>
              <w:rStyle w:val="Platzhaltertext"/>
            </w:rPr>
            <w:t>Antragsnummer</w:t>
          </w:r>
        </w:sdtContent>
      </w:sdt>
    </w:p>
    <w:p w14:paraId="24A663D1" w14:textId="19DA4A70" w:rsidR="007360DB" w:rsidRDefault="00172FC5" w:rsidP="006850C9">
      <w:pPr>
        <w:pBdr>
          <w:bottom w:val="single" w:sz="12" w:space="1" w:color="auto"/>
        </w:pBdr>
        <w:rPr>
          <w:rFonts w:ascii="DB Neo Office" w:hAnsi="DB Neo Office"/>
          <w:szCs w:val="22"/>
        </w:rPr>
      </w:pPr>
      <w:r>
        <w:rPr>
          <w:rFonts w:ascii="DB Neo Office" w:hAnsi="DB Neo Office"/>
          <w:szCs w:val="22"/>
        </w:rPr>
        <w:t>Arbeitszeiten:</w:t>
      </w:r>
      <w:r w:rsidR="00E00518">
        <w:rPr>
          <w:rFonts w:ascii="DB Neo Office" w:hAnsi="DB Neo Office"/>
          <w:szCs w:val="22"/>
        </w:rPr>
        <w:t xml:space="preserve"> </w:t>
      </w:r>
      <w:sdt>
        <w:sdtPr>
          <w:rPr>
            <w:rFonts w:ascii="DB Neo Office" w:hAnsi="DB Neo Office"/>
            <w:szCs w:val="22"/>
          </w:rPr>
          <w:tag w:val="Arbeitszeit"/>
          <w:id w:val="-2131154115"/>
          <w:placeholder>
            <w:docPart w:val="61452A0D5287486B8576381A7FD5D161"/>
          </w:placeholder>
          <w:showingPlcHdr/>
          <w:text/>
        </w:sdtPr>
        <w:sdtContent>
          <w:r w:rsidR="00F15911">
            <w:rPr>
              <w:rStyle w:val="Platzhaltertext"/>
            </w:rPr>
            <w:t>Arbeitszeiten</w:t>
          </w:r>
        </w:sdtContent>
      </w:sdt>
    </w:p>
    <w:p w14:paraId="7EC93F1E" w14:textId="77777777" w:rsidR="007360DB" w:rsidRDefault="007360DB" w:rsidP="006850C9">
      <w:pPr>
        <w:pBdr>
          <w:bottom w:val="single" w:sz="12" w:space="1" w:color="auto"/>
        </w:pBdr>
        <w:rPr>
          <w:rFonts w:ascii="DB Neo Office" w:hAnsi="DB Neo Office"/>
          <w:szCs w:val="22"/>
        </w:rPr>
      </w:pPr>
    </w:p>
    <w:p w14:paraId="460CB0F1" w14:textId="37688DC0" w:rsidR="000415EC" w:rsidRDefault="00384C28" w:rsidP="009C06FE">
      <w:pPr>
        <w:spacing w:before="200"/>
        <w:rPr>
          <w:rFonts w:ascii="DB Neo Office" w:hAnsi="DB Neo Office"/>
          <w:b/>
          <w:noProof/>
          <w:szCs w:val="22"/>
        </w:rPr>
      </w:pPr>
      <w:r w:rsidRPr="00CE414C">
        <w:rPr>
          <w:rFonts w:ascii="DB Neo Office" w:hAnsi="DB Neo Office"/>
          <w:b/>
          <w:noProof/>
          <w:szCs w:val="22"/>
        </w:rPr>
        <w:t>Oben genannte Betra konnte nicht spätestens 5 Tage vor Beginn der Geltungsdauer an die Empfangsstellen verteilt werden.</w:t>
      </w:r>
    </w:p>
    <w:p w14:paraId="720C11D0" w14:textId="0763DF43" w:rsidR="00C0127D" w:rsidRPr="00CE414C" w:rsidRDefault="00C0127D" w:rsidP="009C06FE">
      <w:pPr>
        <w:spacing w:before="200"/>
        <w:rPr>
          <w:rFonts w:ascii="DB Neo Office" w:hAnsi="DB Neo Office"/>
          <w:b/>
          <w:noProof/>
          <w:szCs w:val="22"/>
        </w:rPr>
      </w:pPr>
      <w:r>
        <w:rPr>
          <w:rFonts w:ascii="DB Neo Office" w:hAnsi="DB Neo Office"/>
          <w:b/>
          <w:noProof/>
          <w:szCs w:val="22"/>
        </w:rPr>
        <w:t>Folgen bei Nichtzulassen:</w:t>
      </w:r>
      <w:r w:rsidR="00E5287C">
        <w:rPr>
          <w:rFonts w:ascii="DB Neo Office" w:hAnsi="DB Neo Office"/>
          <w:b/>
          <w:noProof/>
          <w:szCs w:val="22"/>
        </w:rPr>
        <w:t xml:space="preserve"> </w:t>
      </w:r>
      <w:sdt>
        <w:sdtPr>
          <w:rPr>
            <w:rFonts w:ascii="DB Neo Office" w:hAnsi="DB Neo Office"/>
            <w:b/>
            <w:noProof/>
            <w:szCs w:val="22"/>
          </w:rPr>
          <w:tag w:val="Folgen"/>
          <w:id w:val="980120271"/>
          <w:placeholder>
            <w:docPart w:val="92BF676BCBAD410EA0BADC4988400D26"/>
          </w:placeholder>
          <w:showingPlcHdr/>
        </w:sdtPr>
        <w:sdtContent>
          <w:r w:rsidR="00E5287C">
            <w:rPr>
              <w:rStyle w:val="Platzhaltertext"/>
            </w:rPr>
            <w:t>Folgen bei Nichtzulassen</w:t>
          </w:r>
        </w:sdtContent>
      </w:sdt>
    </w:p>
    <w:p w14:paraId="1A2B8881" w14:textId="77777777" w:rsidR="000A327E" w:rsidRDefault="000A327E" w:rsidP="00456B72">
      <w:pPr>
        <w:pBdr>
          <w:bottom w:val="single" w:sz="12" w:space="1" w:color="auto"/>
        </w:pBdr>
        <w:rPr>
          <w:rFonts w:ascii="DB Neo Office" w:hAnsi="DB Neo Office"/>
          <w:szCs w:val="22"/>
        </w:rPr>
      </w:pPr>
    </w:p>
    <w:p w14:paraId="35AD7C1E" w14:textId="3F08509E" w:rsidR="006E0FF6" w:rsidRPr="00F37A18" w:rsidRDefault="00000000" w:rsidP="000415EC">
      <w:pPr>
        <w:rPr>
          <w:rFonts w:ascii="DB Neo Office" w:hAnsi="DB Neo Office"/>
          <w:b/>
          <w:szCs w:val="22"/>
        </w:rPr>
      </w:pPr>
      <w:sdt>
        <w:sdtPr>
          <w:rPr>
            <w:rFonts w:ascii="DB Neo Office" w:hAnsi="DB Neo Office"/>
            <w:b/>
            <w:szCs w:val="22"/>
          </w:rPr>
          <w:id w:val="509568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5287C">
            <w:rPr>
              <w:rFonts w:ascii="MS Gothic" w:eastAsia="MS Gothic" w:hAnsi="MS Gothic" w:hint="eastAsia"/>
              <w:b/>
              <w:szCs w:val="22"/>
            </w:rPr>
            <w:t>☐</w:t>
          </w:r>
        </w:sdtContent>
      </w:sdt>
      <w:r w:rsidR="00E5287C">
        <w:rPr>
          <w:rFonts w:ascii="DB Neo Office" w:hAnsi="DB Neo Office"/>
          <w:b/>
          <w:szCs w:val="22"/>
        </w:rPr>
        <w:t xml:space="preserve">) </w:t>
      </w:r>
      <w:r w:rsidR="000415EC" w:rsidRPr="00F37A18">
        <w:rPr>
          <w:rFonts w:ascii="DB Neo Office" w:hAnsi="DB Neo Office"/>
          <w:b/>
          <w:szCs w:val="22"/>
        </w:rPr>
        <w:t xml:space="preserve">Auswirkungen auf benachbarte </w:t>
      </w:r>
      <w:r w:rsidR="002A1EFA" w:rsidRPr="00F37A18">
        <w:rPr>
          <w:rFonts w:ascii="DB Neo Office" w:hAnsi="DB Neo Office"/>
          <w:b/>
          <w:szCs w:val="22"/>
        </w:rPr>
        <w:t>Netze</w:t>
      </w:r>
      <w:r w:rsidR="000415EC" w:rsidRPr="00F37A18">
        <w:rPr>
          <w:rFonts w:ascii="DB Neo Office" w:hAnsi="DB Neo Office"/>
          <w:b/>
          <w:szCs w:val="22"/>
        </w:rPr>
        <w:t>:</w:t>
      </w:r>
    </w:p>
    <w:p w14:paraId="6EAC568A" w14:textId="77777777" w:rsidR="009C06FE" w:rsidRPr="00F37A18" w:rsidRDefault="009C06FE" w:rsidP="009C06FE">
      <w:pPr>
        <w:rPr>
          <w:rFonts w:ascii="DB Neo Office" w:hAnsi="DB Neo Office"/>
          <w:color w:val="FFFFFF"/>
          <w:szCs w:val="22"/>
        </w:rPr>
      </w:pPr>
    </w:p>
    <w:p w14:paraId="6480EA63" w14:textId="77777777" w:rsidR="009B6CE7" w:rsidRPr="00F37A18" w:rsidRDefault="009B6CE7">
      <w:pPr>
        <w:framePr w:hSpace="142" w:wrap="around" w:vAnchor="page" w:hAnchor="page" w:x="12475" w:y="852" w:anchorLock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DB Neo Office" w:hAnsi="DB Neo Office"/>
          <w:szCs w:val="22"/>
        </w:rPr>
      </w:pPr>
    </w:p>
    <w:tbl>
      <w:tblPr>
        <w:tblW w:w="946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8E52C7" w:rsidRPr="00F37A18" w14:paraId="3AF7F493" w14:textId="77777777" w:rsidTr="006E0FF6">
        <w:tc>
          <w:tcPr>
            <w:tcW w:w="9464" w:type="dxa"/>
            <w:shd w:val="clear" w:color="auto" w:fill="auto"/>
          </w:tcPr>
          <w:p w14:paraId="29624B85" w14:textId="2FAE1255" w:rsidR="008E52C7" w:rsidRPr="00F37A18" w:rsidRDefault="008E52C7" w:rsidP="000415EC">
            <w:pPr>
              <w:pStyle w:val="Kopfzeile"/>
              <w:tabs>
                <w:tab w:val="clear" w:pos="4536"/>
                <w:tab w:val="clear" w:pos="9072"/>
              </w:tabs>
              <w:rPr>
                <w:rFonts w:ascii="DB Neo Office" w:hAnsi="DB Neo Office"/>
                <w:i/>
                <w:noProof/>
                <w:szCs w:val="22"/>
              </w:rPr>
            </w:pPr>
            <w:r w:rsidRPr="00F37A18">
              <w:rPr>
                <w:rFonts w:ascii="DB Neo Office" w:hAnsi="DB Neo Office"/>
                <w:noProof/>
                <w:szCs w:val="22"/>
              </w:rPr>
              <w:t xml:space="preserve">Die Maßnahme </w:t>
            </w:r>
            <w:r w:rsidRPr="00F37A18">
              <w:rPr>
                <w:rFonts w:ascii="DB Neo Office" w:hAnsi="DB Neo Office"/>
                <w:noProof/>
                <w:szCs w:val="22"/>
              </w:rPr>
              <w:br/>
              <w:t xml:space="preserve"> - liegt im Steuerbereich eines özF der BZ,</w:t>
            </w:r>
            <w:r w:rsidRPr="00F37A18">
              <w:rPr>
                <w:rFonts w:ascii="DB Neo Office" w:hAnsi="DB Neo Office"/>
                <w:noProof/>
                <w:szCs w:val="22"/>
              </w:rPr>
              <w:br/>
              <w:t xml:space="preserve"> - wirkt in den Bereich de</w:t>
            </w:r>
            <w:r w:rsidR="002A1EFA" w:rsidRPr="00F37A18">
              <w:rPr>
                <w:rFonts w:ascii="DB Neo Office" w:hAnsi="DB Neo Office"/>
                <w:noProof/>
                <w:szCs w:val="22"/>
              </w:rPr>
              <w:t>s</w:t>
            </w:r>
            <w:r w:rsidRPr="00F37A18">
              <w:rPr>
                <w:rFonts w:ascii="DB Neo Office" w:hAnsi="DB Neo Office"/>
                <w:noProof/>
                <w:szCs w:val="22"/>
              </w:rPr>
              <w:t xml:space="preserve"> benachbarten </w:t>
            </w:r>
            <w:r w:rsidR="002A1EFA" w:rsidRPr="00F37A18">
              <w:rPr>
                <w:rFonts w:ascii="DB Neo Office" w:hAnsi="DB Neo Office"/>
                <w:noProof/>
                <w:szCs w:val="22"/>
              </w:rPr>
              <w:t>Netzes</w:t>
            </w:r>
            <w:r w:rsidRPr="00F37A18">
              <w:rPr>
                <w:rFonts w:ascii="DB Neo Office" w:hAnsi="DB Neo Office"/>
                <w:noProof/>
                <w:szCs w:val="22"/>
              </w:rPr>
              <w:t xml:space="preserve"> </w:t>
            </w:r>
            <w:r w:rsidR="00456B72">
              <w:rPr>
                <w:rFonts w:ascii="DB Neo Office" w:hAnsi="DB Neo Office"/>
                <w:noProof/>
                <w:szCs w:val="22"/>
              </w:rPr>
              <w:t>___________________________________________</w:t>
            </w:r>
            <w:r w:rsidRPr="00F37A18">
              <w:rPr>
                <w:rFonts w:ascii="DB Neo Office" w:hAnsi="DB Neo Office"/>
                <w:noProof/>
                <w:szCs w:val="22"/>
              </w:rPr>
              <w:br/>
              <w:t xml:space="preserve"> </w:t>
            </w:r>
            <w:r w:rsidRPr="00F37A18">
              <w:rPr>
                <w:rFonts w:ascii="DB Neo Office" w:hAnsi="DB Neo Office"/>
                <w:noProof/>
                <w:szCs w:val="22"/>
              </w:rPr>
              <w:br/>
              <w:t xml:space="preserve">Der benachbarte </w:t>
            </w:r>
            <w:r w:rsidR="0068484C" w:rsidRPr="00F37A18">
              <w:rPr>
                <w:rFonts w:ascii="DB Neo Office" w:hAnsi="DB Neo Office"/>
                <w:noProof/>
                <w:szCs w:val="22"/>
              </w:rPr>
              <w:t>Leiter</w:t>
            </w:r>
            <w:r w:rsidRPr="00F37A18">
              <w:rPr>
                <w:rFonts w:ascii="DB Neo Office" w:hAnsi="DB Neo Office"/>
                <w:noProof/>
                <w:szCs w:val="22"/>
              </w:rPr>
              <w:t xml:space="preserve"> Betrieb  </w:t>
            </w:r>
            <w:r w:rsidR="00456B72">
              <w:rPr>
                <w:rFonts w:ascii="DB Neo Office" w:hAnsi="DB Neo Office"/>
                <w:noProof/>
                <w:szCs w:val="22"/>
              </w:rPr>
              <w:t>__________________________________</w:t>
            </w:r>
            <w:r w:rsidRPr="00F37A18">
              <w:rPr>
                <w:rFonts w:ascii="DB Neo Office" w:hAnsi="DB Neo Office"/>
                <w:noProof/>
                <w:szCs w:val="22"/>
              </w:rPr>
              <w:t xml:space="preserve"> wurde informiert und hat bestätigt, dass die Maßnahme für die Mitarbeiter im eigenen Verantwortungsbereich zumutbar ist.</w:t>
            </w:r>
          </w:p>
        </w:tc>
      </w:tr>
    </w:tbl>
    <w:p w14:paraId="3074EE43" w14:textId="55908BC1" w:rsidR="00843AE3" w:rsidRDefault="00843AE3">
      <w:pPr>
        <w:rPr>
          <w:rFonts w:ascii="DB Neo Office" w:hAnsi="DB Neo Office"/>
          <w:color w:val="FFFFFF"/>
          <w:szCs w:val="22"/>
        </w:rPr>
      </w:pPr>
      <w:r>
        <w:rPr>
          <w:rFonts w:ascii="DB Neo Office" w:hAnsi="DB Neo Office"/>
          <w:color w:val="FFFFFF"/>
          <w:szCs w:val="22"/>
        </w:rPr>
        <w:br w:type="page"/>
      </w:r>
    </w:p>
    <w:p w14:paraId="23952276" w14:textId="77777777" w:rsidR="00266536" w:rsidRDefault="00266536">
      <w:pPr>
        <w:rPr>
          <w:rFonts w:ascii="DB Neo Office" w:hAnsi="DB Neo Office"/>
          <w:b/>
          <w:szCs w:val="22"/>
        </w:rPr>
      </w:pPr>
      <w:bookmarkStart w:id="0" w:name="tw_M_Subject_01"/>
      <w:bookmarkEnd w:id="0"/>
    </w:p>
    <w:p w14:paraId="650B9226" w14:textId="77777777" w:rsidR="00266536" w:rsidRDefault="00266536">
      <w:pPr>
        <w:rPr>
          <w:rFonts w:ascii="DB Neo Office" w:hAnsi="DB Neo Office"/>
          <w:b/>
          <w:szCs w:val="22"/>
        </w:rPr>
      </w:pPr>
    </w:p>
    <w:p w14:paraId="1B3A12A4" w14:textId="2B57DED0" w:rsidR="008E52C7" w:rsidRPr="00F37A18" w:rsidRDefault="008E52C7">
      <w:pPr>
        <w:rPr>
          <w:rFonts w:ascii="DB Neo Office" w:hAnsi="DB Neo Office"/>
          <w:b/>
          <w:szCs w:val="22"/>
        </w:rPr>
      </w:pPr>
      <w:r w:rsidRPr="00F37A18">
        <w:rPr>
          <w:rFonts w:ascii="DB Neo Office" w:hAnsi="DB Neo Office"/>
          <w:b/>
          <w:szCs w:val="22"/>
        </w:rPr>
        <w:t>Als Kompensationsmaßnahme für die verkürzte Vorlage wird folgendes festgelegt:</w:t>
      </w:r>
      <w:r w:rsidR="006850C9" w:rsidRPr="00F37A18">
        <w:rPr>
          <w:rFonts w:ascii="DB Neo Office" w:hAnsi="DB Neo Office"/>
          <w:b/>
          <w:szCs w:val="22"/>
        </w:rPr>
        <w:t xml:space="preserve"> </w:t>
      </w:r>
      <w:r w:rsidR="006850C9" w:rsidRPr="00F37A18">
        <w:rPr>
          <w:rFonts w:ascii="DB Neo Office" w:hAnsi="DB Neo Office"/>
          <w:i/>
          <w:noProof/>
          <w:szCs w:val="22"/>
        </w:rPr>
        <w:t>(Zutreffendes ankreuzen)</w:t>
      </w:r>
    </w:p>
    <w:p w14:paraId="1DE9DFAB" w14:textId="77777777" w:rsidR="000415EC" w:rsidRPr="00F37A18" w:rsidRDefault="000415EC">
      <w:pPr>
        <w:rPr>
          <w:rFonts w:ascii="DB Neo Office" w:hAnsi="DB Neo Office"/>
          <w:b/>
          <w:szCs w:val="22"/>
        </w:rPr>
      </w:pPr>
    </w:p>
    <w:p w14:paraId="30365E8A" w14:textId="30592BF5" w:rsidR="000415EC" w:rsidRDefault="00000000" w:rsidP="000415EC">
      <w:pPr>
        <w:rPr>
          <w:rFonts w:ascii="DB Neo Office" w:hAnsi="DB Neo Office"/>
          <w:szCs w:val="22"/>
        </w:rPr>
      </w:pPr>
      <w:sdt>
        <w:sdtPr>
          <w:rPr>
            <w:rFonts w:ascii="DB Neo Office" w:hAnsi="DB Neo Office"/>
            <w:szCs w:val="22"/>
          </w:rPr>
          <w:id w:val="-537835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7A18" w:rsidRPr="00F37A18">
            <w:rPr>
              <w:rFonts w:ascii="Segoe UI Symbol" w:eastAsia="MS Gothic" w:hAnsi="Segoe UI Symbol" w:cs="Segoe UI Symbol"/>
              <w:szCs w:val="22"/>
            </w:rPr>
            <w:t>☐</w:t>
          </w:r>
        </w:sdtContent>
      </w:sdt>
      <w:r w:rsidR="000415EC" w:rsidRPr="00F37A18">
        <w:rPr>
          <w:rFonts w:ascii="DB Neo Office" w:hAnsi="DB Neo Office"/>
          <w:szCs w:val="22"/>
        </w:rPr>
        <w:t>) Gesonderte Einweisung des Betriebspersonals:</w:t>
      </w:r>
    </w:p>
    <w:p w14:paraId="709798D4" w14:textId="77777777" w:rsidR="005E6E50" w:rsidRPr="00F37A18" w:rsidRDefault="005E6E50" w:rsidP="000415EC">
      <w:pPr>
        <w:rPr>
          <w:rFonts w:ascii="DB Neo Office" w:hAnsi="DB Neo Office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2551"/>
        <w:gridCol w:w="2694"/>
        <w:gridCol w:w="2120"/>
      </w:tblGrid>
      <w:tr w:rsidR="000415EC" w:rsidRPr="00F37A18" w14:paraId="169830BC" w14:textId="77777777" w:rsidTr="00F90A29">
        <w:tc>
          <w:tcPr>
            <w:tcW w:w="1980" w:type="dxa"/>
            <w:shd w:val="clear" w:color="auto" w:fill="auto"/>
            <w:vAlign w:val="center"/>
          </w:tcPr>
          <w:p w14:paraId="30D5AF8C" w14:textId="3C45EBE2" w:rsidR="000415EC" w:rsidRPr="00F90A29" w:rsidRDefault="000415EC" w:rsidP="00F90A2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b/>
                <w:bCs/>
                <w:noProof/>
                <w:sz w:val="18"/>
                <w:szCs w:val="18"/>
              </w:rPr>
            </w:pPr>
            <w:r w:rsidRPr="00F90A29">
              <w:rPr>
                <w:rFonts w:ascii="DB Neo Office" w:hAnsi="DB Neo Office"/>
                <w:b/>
                <w:bCs/>
                <w:noProof/>
                <w:sz w:val="18"/>
                <w:szCs w:val="18"/>
              </w:rPr>
              <w:t>Name des Mitarbeiters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0BC586B" w14:textId="77777777" w:rsidR="000415EC" w:rsidRPr="00F90A29" w:rsidRDefault="000415EC" w:rsidP="00F90A2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b/>
                <w:bCs/>
                <w:noProof/>
                <w:sz w:val="18"/>
                <w:szCs w:val="18"/>
              </w:rPr>
            </w:pPr>
            <w:r w:rsidRPr="00F90A29">
              <w:rPr>
                <w:rFonts w:ascii="DB Neo Office" w:hAnsi="DB Neo Office"/>
                <w:b/>
                <w:bCs/>
                <w:noProof/>
                <w:sz w:val="18"/>
                <w:szCs w:val="18"/>
              </w:rPr>
              <w:t>konnte sich auch während der verkürzten Vorlagefrist ausreichend informieren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2498AA15" w14:textId="280BC2AF" w:rsidR="000415EC" w:rsidRPr="00F90A29" w:rsidRDefault="000415EC" w:rsidP="00F90A2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b/>
                <w:bCs/>
                <w:noProof/>
                <w:sz w:val="18"/>
                <w:szCs w:val="18"/>
              </w:rPr>
            </w:pPr>
            <w:r w:rsidRPr="00F90A29">
              <w:rPr>
                <w:rFonts w:ascii="DB Neo Office" w:hAnsi="DB Neo Office"/>
                <w:b/>
                <w:bCs/>
                <w:noProof/>
                <w:sz w:val="18"/>
                <w:szCs w:val="18"/>
              </w:rPr>
              <w:t xml:space="preserve">durch kundigen Mitarbeiter (i.d.R. </w:t>
            </w:r>
            <w:r w:rsidR="00DC4B64" w:rsidRPr="00F90A29">
              <w:rPr>
                <w:rFonts w:ascii="DB Neo Office" w:hAnsi="DB Neo Office"/>
                <w:b/>
                <w:bCs/>
                <w:noProof/>
                <w:sz w:val="18"/>
                <w:szCs w:val="18"/>
              </w:rPr>
              <w:t>Leiter Betriebsbezirk</w:t>
            </w:r>
            <w:r w:rsidRPr="00F90A29">
              <w:rPr>
                <w:rFonts w:ascii="DB Neo Office" w:hAnsi="DB Neo Office"/>
                <w:b/>
                <w:bCs/>
                <w:noProof/>
                <w:sz w:val="18"/>
                <w:szCs w:val="18"/>
              </w:rPr>
              <w:t>) eingewiesen am: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0FC1BDBA" w14:textId="77777777" w:rsidR="000415EC" w:rsidRPr="00F90A29" w:rsidRDefault="000415EC" w:rsidP="00F90A2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b/>
                <w:bCs/>
                <w:noProof/>
                <w:sz w:val="18"/>
                <w:szCs w:val="18"/>
              </w:rPr>
            </w:pPr>
            <w:r w:rsidRPr="00F90A29">
              <w:rPr>
                <w:rFonts w:ascii="DB Neo Office" w:hAnsi="DB Neo Office"/>
                <w:b/>
                <w:bCs/>
                <w:noProof/>
                <w:sz w:val="18"/>
                <w:szCs w:val="18"/>
              </w:rPr>
              <w:t>Unterschrift des einweisenden Mitarbeiters:</w:t>
            </w:r>
          </w:p>
        </w:tc>
      </w:tr>
      <w:tr w:rsidR="000415EC" w:rsidRPr="00F37A18" w14:paraId="3C3DC51D" w14:textId="77777777" w:rsidTr="00F90A29">
        <w:trPr>
          <w:trHeight w:val="455"/>
        </w:trPr>
        <w:tc>
          <w:tcPr>
            <w:tcW w:w="1980" w:type="dxa"/>
            <w:shd w:val="clear" w:color="auto" w:fill="auto"/>
          </w:tcPr>
          <w:p w14:paraId="67925D8F" w14:textId="518F19A0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751C18CD" w14:textId="100CAE80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51F07937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120" w:type="dxa"/>
            <w:shd w:val="clear" w:color="auto" w:fill="auto"/>
          </w:tcPr>
          <w:p w14:paraId="11671FDB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</w:tr>
      <w:tr w:rsidR="000415EC" w:rsidRPr="00F37A18" w14:paraId="38FE8FFC" w14:textId="77777777" w:rsidTr="00F90A29">
        <w:trPr>
          <w:trHeight w:val="455"/>
        </w:trPr>
        <w:tc>
          <w:tcPr>
            <w:tcW w:w="1980" w:type="dxa"/>
            <w:shd w:val="clear" w:color="auto" w:fill="auto"/>
          </w:tcPr>
          <w:p w14:paraId="28BFB7FD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5E021F34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1273F3DF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120" w:type="dxa"/>
            <w:shd w:val="clear" w:color="auto" w:fill="auto"/>
          </w:tcPr>
          <w:p w14:paraId="055F6DA9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</w:tr>
      <w:tr w:rsidR="000415EC" w:rsidRPr="00F37A18" w14:paraId="72605249" w14:textId="77777777" w:rsidTr="00F90A29">
        <w:trPr>
          <w:trHeight w:val="455"/>
        </w:trPr>
        <w:tc>
          <w:tcPr>
            <w:tcW w:w="1980" w:type="dxa"/>
            <w:shd w:val="clear" w:color="auto" w:fill="auto"/>
          </w:tcPr>
          <w:p w14:paraId="18E69B1A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61D90524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5DA727F8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120" w:type="dxa"/>
            <w:shd w:val="clear" w:color="auto" w:fill="auto"/>
          </w:tcPr>
          <w:p w14:paraId="70B53287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</w:tr>
      <w:tr w:rsidR="000415EC" w:rsidRPr="00F37A18" w14:paraId="4C8A3DD5" w14:textId="77777777" w:rsidTr="00F90A29">
        <w:trPr>
          <w:trHeight w:val="455"/>
        </w:trPr>
        <w:tc>
          <w:tcPr>
            <w:tcW w:w="1980" w:type="dxa"/>
            <w:shd w:val="clear" w:color="auto" w:fill="auto"/>
          </w:tcPr>
          <w:p w14:paraId="7441B46D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17B3A7D2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6239DE42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120" w:type="dxa"/>
            <w:shd w:val="clear" w:color="auto" w:fill="auto"/>
          </w:tcPr>
          <w:p w14:paraId="611061F1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</w:tr>
      <w:tr w:rsidR="000415EC" w:rsidRPr="00F37A18" w14:paraId="485B3DAF" w14:textId="77777777" w:rsidTr="00F90A29">
        <w:trPr>
          <w:trHeight w:val="455"/>
        </w:trPr>
        <w:tc>
          <w:tcPr>
            <w:tcW w:w="1980" w:type="dxa"/>
            <w:shd w:val="clear" w:color="auto" w:fill="auto"/>
          </w:tcPr>
          <w:p w14:paraId="6E72E1B4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4849A19D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4BC9DB2D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120" w:type="dxa"/>
            <w:shd w:val="clear" w:color="auto" w:fill="auto"/>
          </w:tcPr>
          <w:p w14:paraId="19EA30B5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</w:tr>
      <w:tr w:rsidR="000415EC" w:rsidRPr="00F37A18" w14:paraId="0D0C7950" w14:textId="77777777" w:rsidTr="00F90A29">
        <w:trPr>
          <w:trHeight w:val="455"/>
        </w:trPr>
        <w:tc>
          <w:tcPr>
            <w:tcW w:w="1980" w:type="dxa"/>
            <w:shd w:val="clear" w:color="auto" w:fill="auto"/>
          </w:tcPr>
          <w:p w14:paraId="6F5A49AC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75C94949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460D74D3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120" w:type="dxa"/>
            <w:shd w:val="clear" w:color="auto" w:fill="auto"/>
          </w:tcPr>
          <w:p w14:paraId="0D478D82" w14:textId="77777777" w:rsidR="000415EC" w:rsidRPr="00F37A18" w:rsidRDefault="000415EC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</w:tr>
      <w:tr w:rsidR="008D237A" w:rsidRPr="00F37A18" w14:paraId="6A08A6F7" w14:textId="77777777" w:rsidTr="00F90A29">
        <w:trPr>
          <w:trHeight w:val="455"/>
        </w:trPr>
        <w:tc>
          <w:tcPr>
            <w:tcW w:w="1980" w:type="dxa"/>
            <w:shd w:val="clear" w:color="auto" w:fill="auto"/>
          </w:tcPr>
          <w:p w14:paraId="0F70EA1D" w14:textId="77777777" w:rsidR="008D237A" w:rsidRPr="00F37A18" w:rsidRDefault="008D237A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79D224B6" w14:textId="77777777" w:rsidR="008D237A" w:rsidRPr="00F37A18" w:rsidRDefault="008D237A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0DD75394" w14:textId="77777777" w:rsidR="008D237A" w:rsidRPr="00F37A18" w:rsidRDefault="008D237A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120" w:type="dxa"/>
            <w:shd w:val="clear" w:color="auto" w:fill="auto"/>
          </w:tcPr>
          <w:p w14:paraId="18AE192E" w14:textId="77777777" w:rsidR="008D237A" w:rsidRPr="00F37A18" w:rsidRDefault="008D237A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</w:tr>
      <w:tr w:rsidR="008D237A" w:rsidRPr="00F37A18" w14:paraId="62F6625F" w14:textId="77777777" w:rsidTr="00F90A29">
        <w:trPr>
          <w:trHeight w:val="455"/>
        </w:trPr>
        <w:tc>
          <w:tcPr>
            <w:tcW w:w="1980" w:type="dxa"/>
            <w:shd w:val="clear" w:color="auto" w:fill="auto"/>
          </w:tcPr>
          <w:p w14:paraId="078D0CB9" w14:textId="77777777" w:rsidR="008D237A" w:rsidRPr="00F37A18" w:rsidRDefault="008D237A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492DD5B8" w14:textId="77777777" w:rsidR="008D237A" w:rsidRPr="00F37A18" w:rsidRDefault="008D237A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694" w:type="dxa"/>
            <w:shd w:val="clear" w:color="auto" w:fill="auto"/>
          </w:tcPr>
          <w:p w14:paraId="7E6CDCBD" w14:textId="77777777" w:rsidR="008D237A" w:rsidRPr="00F37A18" w:rsidRDefault="008D237A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  <w:tc>
          <w:tcPr>
            <w:tcW w:w="2120" w:type="dxa"/>
            <w:shd w:val="clear" w:color="auto" w:fill="auto"/>
          </w:tcPr>
          <w:p w14:paraId="315D4A41" w14:textId="77777777" w:rsidR="008D237A" w:rsidRPr="00F37A18" w:rsidRDefault="008D237A" w:rsidP="00605649">
            <w:pPr>
              <w:pStyle w:val="Kopfzeile"/>
              <w:tabs>
                <w:tab w:val="clear" w:pos="4536"/>
                <w:tab w:val="clear" w:pos="9072"/>
              </w:tabs>
              <w:jc w:val="center"/>
              <w:rPr>
                <w:rFonts w:ascii="DB Neo Office" w:hAnsi="DB Neo Office"/>
                <w:noProof/>
                <w:szCs w:val="22"/>
              </w:rPr>
            </w:pPr>
          </w:p>
        </w:tc>
      </w:tr>
    </w:tbl>
    <w:p w14:paraId="5CA7DB7F" w14:textId="27CA2C77" w:rsidR="005E6E50" w:rsidRDefault="005E6E50" w:rsidP="00E50E85">
      <w:pPr>
        <w:pBdr>
          <w:bottom w:val="single" w:sz="12" w:space="1" w:color="auto"/>
        </w:pBdr>
        <w:rPr>
          <w:rFonts w:ascii="DB Neo Office" w:hAnsi="DB Neo Office"/>
          <w:szCs w:val="22"/>
        </w:rPr>
      </w:pPr>
    </w:p>
    <w:p w14:paraId="689A62C8" w14:textId="09D36340" w:rsidR="009B6CE7" w:rsidRPr="00F37A18" w:rsidRDefault="00000000" w:rsidP="00E50E85">
      <w:pPr>
        <w:rPr>
          <w:rFonts w:ascii="DB Neo Office" w:hAnsi="DB Neo Office"/>
          <w:szCs w:val="22"/>
        </w:rPr>
      </w:pPr>
      <w:sdt>
        <w:sdtPr>
          <w:rPr>
            <w:rFonts w:ascii="DB Neo Office" w:hAnsi="DB Neo Office"/>
            <w:szCs w:val="22"/>
          </w:rPr>
          <w:id w:val="-18226509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15EC" w:rsidRPr="00F37A18">
            <w:rPr>
              <w:rFonts w:ascii="Segoe UI Symbol" w:eastAsia="MS Gothic" w:hAnsi="Segoe UI Symbol" w:cs="Segoe UI Symbol"/>
              <w:szCs w:val="22"/>
            </w:rPr>
            <w:t>☐</w:t>
          </w:r>
        </w:sdtContent>
      </w:sdt>
      <w:r w:rsidR="000415EC" w:rsidRPr="00F37A18">
        <w:rPr>
          <w:rFonts w:ascii="DB Neo Office" w:hAnsi="DB Neo Office"/>
          <w:szCs w:val="22"/>
        </w:rPr>
        <w:t>) Andere Maßnahmen</w:t>
      </w:r>
      <w:r w:rsidR="00157EE2">
        <w:rPr>
          <w:rFonts w:ascii="DB Neo Office" w:hAnsi="DB Neo Office"/>
          <w:szCs w:val="22"/>
        </w:rPr>
        <w:t>:</w:t>
      </w:r>
      <w:r w:rsidR="001977FA">
        <w:rPr>
          <w:rFonts w:ascii="DB Neo Office" w:hAnsi="DB Neo Office"/>
          <w:szCs w:val="22"/>
        </w:rPr>
        <w:br/>
      </w:r>
      <w:r w:rsidR="001977FA" w:rsidRPr="001977FA">
        <w:rPr>
          <w:rFonts w:ascii="DB Neo Office" w:hAnsi="DB Neo Office"/>
          <w:sz w:val="18"/>
          <w:szCs w:val="18"/>
        </w:rPr>
        <w:t>(z.B.: Ausfall/Verschieben von zeitgleich stattfindenden Betra, zusätzliche Besetzung, Prüfung der Zumutbarkeit ohne Einweisung, etc.)</w:t>
      </w:r>
    </w:p>
    <w:p w14:paraId="05CC8D9E" w14:textId="77777777" w:rsidR="000415EC" w:rsidRPr="00F37A18" w:rsidRDefault="000415EC" w:rsidP="00E50E85">
      <w:pPr>
        <w:rPr>
          <w:rFonts w:ascii="DB Neo Office" w:hAnsi="DB Neo Office"/>
          <w:szCs w:val="22"/>
        </w:rPr>
      </w:pPr>
    </w:p>
    <w:p w14:paraId="0B967C6E" w14:textId="77777777" w:rsidR="005E6E50" w:rsidRPr="00F37A18" w:rsidRDefault="005E6E50" w:rsidP="00E50E85">
      <w:pPr>
        <w:rPr>
          <w:rFonts w:ascii="DB Neo Office" w:hAnsi="DB Neo Office"/>
          <w:szCs w:val="22"/>
        </w:rPr>
      </w:pPr>
    </w:p>
    <w:p w14:paraId="592B2F39" w14:textId="77777777" w:rsidR="000415EC" w:rsidRPr="00F37A18" w:rsidRDefault="000415EC" w:rsidP="00E50E85">
      <w:pPr>
        <w:rPr>
          <w:rFonts w:ascii="DB Neo Office" w:hAnsi="DB Neo Office"/>
          <w:szCs w:val="22"/>
        </w:rPr>
      </w:pPr>
    </w:p>
    <w:p w14:paraId="68BF94EA" w14:textId="77777777" w:rsidR="009B6CE7" w:rsidRDefault="009B6CE7">
      <w:pPr>
        <w:rPr>
          <w:rFonts w:ascii="DB Neo Office" w:hAnsi="DB Neo Office"/>
          <w:szCs w:val="22"/>
        </w:rPr>
      </w:pPr>
    </w:p>
    <w:p w14:paraId="1F7D081B" w14:textId="77777777" w:rsidR="00157EE2" w:rsidRDefault="00157EE2">
      <w:pPr>
        <w:rPr>
          <w:rFonts w:ascii="DB Neo Office" w:hAnsi="DB Neo Office"/>
          <w:szCs w:val="22"/>
        </w:rPr>
      </w:pPr>
    </w:p>
    <w:p w14:paraId="6FA56A24" w14:textId="77777777" w:rsidR="00157EE2" w:rsidRDefault="00157EE2">
      <w:pPr>
        <w:rPr>
          <w:rFonts w:ascii="DB Neo Office" w:hAnsi="DB Neo Office"/>
          <w:szCs w:val="22"/>
        </w:rPr>
      </w:pPr>
    </w:p>
    <w:p w14:paraId="254758B6" w14:textId="77777777" w:rsidR="00157EE2" w:rsidRDefault="00157EE2">
      <w:pPr>
        <w:rPr>
          <w:rFonts w:ascii="DB Neo Office" w:hAnsi="DB Neo Office"/>
          <w:szCs w:val="22"/>
        </w:rPr>
      </w:pPr>
    </w:p>
    <w:p w14:paraId="025E7197" w14:textId="77777777" w:rsidR="00157EE2" w:rsidRDefault="00157EE2">
      <w:pPr>
        <w:rPr>
          <w:rFonts w:ascii="DB Neo Office" w:hAnsi="DB Neo Office"/>
          <w:szCs w:val="22"/>
        </w:rPr>
      </w:pPr>
    </w:p>
    <w:p w14:paraId="248AF7E9" w14:textId="77777777" w:rsidR="00F05C14" w:rsidRDefault="00F05C14">
      <w:pPr>
        <w:rPr>
          <w:rFonts w:ascii="DB Neo Office" w:hAnsi="DB Neo Office"/>
          <w:szCs w:val="22"/>
        </w:rPr>
      </w:pPr>
    </w:p>
    <w:p w14:paraId="246D50B4" w14:textId="77777777" w:rsidR="00F05C14" w:rsidRDefault="00F05C14">
      <w:pPr>
        <w:rPr>
          <w:rFonts w:ascii="DB Neo Office" w:hAnsi="DB Neo Office"/>
          <w:szCs w:val="22"/>
        </w:rPr>
      </w:pPr>
    </w:p>
    <w:p w14:paraId="5F468C63" w14:textId="77777777" w:rsidR="00F05C14" w:rsidRDefault="00F05C14">
      <w:pPr>
        <w:rPr>
          <w:rFonts w:ascii="DB Neo Office" w:hAnsi="DB Neo Office"/>
          <w:szCs w:val="22"/>
        </w:rPr>
      </w:pPr>
    </w:p>
    <w:p w14:paraId="09316EFB" w14:textId="77777777" w:rsidR="00157EE2" w:rsidRDefault="00157EE2">
      <w:pPr>
        <w:pBdr>
          <w:bottom w:val="single" w:sz="12" w:space="1" w:color="auto"/>
        </w:pBdr>
        <w:rPr>
          <w:rFonts w:ascii="DB Neo Office" w:hAnsi="DB Neo Office"/>
          <w:szCs w:val="22"/>
        </w:rPr>
      </w:pPr>
    </w:p>
    <w:bookmarkStart w:id="1" w:name="tw_C_GroupCompany2_01"/>
    <w:bookmarkEnd w:id="1"/>
    <w:p w14:paraId="18C0D4D7" w14:textId="67C0F51A" w:rsidR="008E52C7" w:rsidRPr="00F37A18" w:rsidRDefault="00000000" w:rsidP="00C04414">
      <w:pPr>
        <w:pStyle w:val="Textkrper"/>
        <w:rPr>
          <w:rFonts w:ascii="DB Neo Office" w:hAnsi="DB Neo Office"/>
          <w:szCs w:val="22"/>
        </w:rPr>
      </w:pPr>
      <w:sdt>
        <w:sdtPr>
          <w:rPr>
            <w:rFonts w:ascii="DB Neo Office" w:hAnsi="DB Neo Office"/>
            <w:szCs w:val="22"/>
          </w:rPr>
          <w:id w:val="2087709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415EC" w:rsidRPr="00F37A18">
            <w:rPr>
              <w:rFonts w:ascii="Segoe UI Symbol" w:eastAsia="MS Gothic" w:hAnsi="Segoe UI Symbol" w:cs="Segoe UI Symbol"/>
              <w:szCs w:val="22"/>
            </w:rPr>
            <w:t>☐</w:t>
          </w:r>
        </w:sdtContent>
      </w:sdt>
      <w:r w:rsidR="000415EC" w:rsidRPr="00F37A18">
        <w:rPr>
          <w:rFonts w:ascii="DB Neo Office" w:hAnsi="DB Neo Office"/>
          <w:szCs w:val="22"/>
        </w:rPr>
        <w:t>) Keine Maßnahmen erforderlich</w:t>
      </w:r>
    </w:p>
    <w:p w14:paraId="276581AB" w14:textId="574A698C" w:rsidR="009B6CE7" w:rsidRPr="00F37A18" w:rsidRDefault="009B6CE7" w:rsidP="008E52C7">
      <w:pPr>
        <w:rPr>
          <w:rFonts w:ascii="DB Neo Office" w:hAnsi="DB Neo Office"/>
          <w:szCs w:val="22"/>
        </w:rPr>
      </w:pPr>
    </w:p>
    <w:sectPr w:rsidR="009B6CE7" w:rsidRPr="00F37A18" w:rsidSect="00337A19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7" w:h="16840" w:code="9"/>
      <w:pgMar w:top="1253" w:right="851" w:bottom="1418" w:left="1701" w:header="720" w:footer="624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60BAB" w14:textId="77777777" w:rsidR="00766D96" w:rsidRDefault="00766D96">
      <w:r>
        <w:separator/>
      </w:r>
    </w:p>
  </w:endnote>
  <w:endnote w:type="continuationSeparator" w:id="0">
    <w:p w14:paraId="0A9241DF" w14:textId="77777777" w:rsidR="00766D96" w:rsidRDefault="00766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974EA" w14:textId="01C69383" w:rsidR="00CE035C" w:rsidRPr="00CE035C" w:rsidRDefault="00000000" w:rsidP="00843AE3">
    <w:pPr>
      <w:pStyle w:val="Fuzeile"/>
      <w:jc w:val="right"/>
      <w:rPr>
        <w:rFonts w:ascii="DB Neo Office" w:hAnsi="DB Neo Office"/>
        <w:sz w:val="22"/>
        <w:szCs w:val="32"/>
      </w:rPr>
    </w:pPr>
    <w:sdt>
      <w:sdtPr>
        <w:id w:val="569159423"/>
        <w:docPartObj>
          <w:docPartGallery w:val="Page Numbers (Bottom of Page)"/>
          <w:docPartUnique/>
        </w:docPartObj>
      </w:sdtPr>
      <w:sdtEndPr>
        <w:rPr>
          <w:rFonts w:ascii="DB Neo Office" w:hAnsi="DB Neo Office"/>
          <w:sz w:val="22"/>
          <w:szCs w:val="32"/>
        </w:rPr>
      </w:sdtEndPr>
      <w:sdtContent>
        <w:r w:rsidR="00CE035C" w:rsidRPr="00CE035C">
          <w:rPr>
            <w:rFonts w:ascii="DB Neo Office" w:hAnsi="DB Neo Office"/>
            <w:sz w:val="22"/>
            <w:szCs w:val="32"/>
          </w:rPr>
          <w:fldChar w:fldCharType="begin"/>
        </w:r>
        <w:r w:rsidR="00CE035C" w:rsidRPr="00CE035C">
          <w:rPr>
            <w:rFonts w:ascii="DB Neo Office" w:hAnsi="DB Neo Office"/>
            <w:sz w:val="22"/>
            <w:szCs w:val="32"/>
          </w:rPr>
          <w:instrText>PAGE   \* MERGEFORMAT</w:instrText>
        </w:r>
        <w:r w:rsidR="00CE035C" w:rsidRPr="00CE035C">
          <w:rPr>
            <w:rFonts w:ascii="DB Neo Office" w:hAnsi="DB Neo Office"/>
            <w:sz w:val="22"/>
            <w:szCs w:val="32"/>
          </w:rPr>
          <w:fldChar w:fldCharType="separate"/>
        </w:r>
        <w:r w:rsidR="00CE035C" w:rsidRPr="00CE035C">
          <w:rPr>
            <w:rFonts w:ascii="DB Neo Office" w:hAnsi="DB Neo Office"/>
            <w:sz w:val="22"/>
            <w:szCs w:val="32"/>
          </w:rPr>
          <w:t>2</w:t>
        </w:r>
        <w:r w:rsidR="00CE035C" w:rsidRPr="00CE035C">
          <w:rPr>
            <w:rFonts w:ascii="DB Neo Office" w:hAnsi="DB Neo Office"/>
            <w:sz w:val="22"/>
            <w:szCs w:val="32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38240" w14:textId="77777777" w:rsidR="00337A19" w:rsidRDefault="00337A19" w:rsidP="00337A19">
    <w:pPr>
      <w:pBdr>
        <w:bottom w:val="single" w:sz="12" w:space="1" w:color="auto"/>
      </w:pBdr>
      <w:rPr>
        <w:rFonts w:ascii="DB Neo Office" w:hAnsi="DB Neo Office"/>
        <w:color w:val="FFFFFF"/>
        <w:szCs w:val="22"/>
      </w:rPr>
    </w:pPr>
  </w:p>
  <w:p w14:paraId="78E8A64A" w14:textId="77777777" w:rsidR="00337A19" w:rsidRDefault="00337A19" w:rsidP="00337A19">
    <w:pPr>
      <w:rPr>
        <w:rFonts w:ascii="DB Neo Office" w:hAnsi="DB Neo Office"/>
      </w:rPr>
    </w:pPr>
    <w:r>
      <w:rPr>
        <w:rFonts w:ascii="DB Neo Office" w:hAnsi="DB Neo Office"/>
      </w:rPr>
      <w:t>Leiter Betrieb Netz Hagen</w:t>
    </w:r>
    <w:r>
      <w:rPr>
        <w:rFonts w:ascii="DB Neo Office" w:hAnsi="DB Neo Office"/>
      </w:rPr>
      <w:tab/>
    </w:r>
    <w:r>
      <w:rPr>
        <w:rFonts w:ascii="DB Neo Office" w:hAnsi="DB Neo Office"/>
      </w:rPr>
      <w:tab/>
    </w:r>
    <w:r>
      <w:rPr>
        <w:rFonts w:ascii="DB Neo Office" w:hAnsi="DB Neo Office"/>
      </w:rPr>
      <w:tab/>
    </w:r>
    <w:r>
      <w:rPr>
        <w:rFonts w:ascii="DB Neo Office" w:hAnsi="DB Neo Office"/>
      </w:rPr>
      <w:tab/>
      <w:t>Leiter Betra- und Sicherungsplanung</w:t>
    </w:r>
  </w:p>
  <w:p w14:paraId="746F853C" w14:textId="3039F448" w:rsidR="009B6CE7" w:rsidRDefault="00337A19" w:rsidP="00337A19">
    <w:pPr>
      <w:rPr>
        <w:rFonts w:ascii="DB Neo Office" w:hAnsi="DB Neo Office"/>
      </w:rPr>
    </w:pPr>
    <w:r>
      <w:rPr>
        <w:rFonts w:ascii="DB Neo Office" w:hAnsi="DB Neo Office"/>
      </w:rPr>
      <w:t>I.IB-W-N-HA</w:t>
    </w:r>
    <w:r>
      <w:rPr>
        <w:rFonts w:ascii="DB Neo Office" w:hAnsi="DB Neo Office"/>
      </w:rPr>
      <w:tab/>
    </w:r>
    <w:r>
      <w:rPr>
        <w:rFonts w:ascii="DB Neo Office" w:hAnsi="DB Neo Office"/>
      </w:rPr>
      <w:tab/>
    </w:r>
    <w:r>
      <w:rPr>
        <w:rFonts w:ascii="DB Neo Office" w:hAnsi="DB Neo Office"/>
      </w:rPr>
      <w:tab/>
    </w:r>
    <w:r>
      <w:rPr>
        <w:rFonts w:ascii="DB Neo Office" w:hAnsi="DB Neo Office"/>
      </w:rPr>
      <w:tab/>
    </w:r>
    <w:r>
      <w:rPr>
        <w:rFonts w:ascii="DB Neo Office" w:hAnsi="DB Neo Office"/>
      </w:rPr>
      <w:tab/>
    </w:r>
    <w:r>
      <w:rPr>
        <w:rFonts w:ascii="DB Neo Office" w:hAnsi="DB Neo Office"/>
      </w:rPr>
      <w:tab/>
      <w:t>I.IA-W-N-HA-B</w:t>
    </w:r>
  </w:p>
  <w:p w14:paraId="06B1CFF0" w14:textId="77777777" w:rsidR="00337A19" w:rsidRDefault="00337A19" w:rsidP="00337A19">
    <w:pPr>
      <w:rPr>
        <w:rFonts w:ascii="DB Neo Office" w:hAnsi="DB Neo Office"/>
      </w:rPr>
    </w:pPr>
    <w:r>
      <w:rPr>
        <w:rFonts w:ascii="DB Neo Office" w:hAnsi="DB Neo Office"/>
      </w:rPr>
      <w:t>Tobias Hauschild</w:t>
    </w:r>
    <w:r>
      <w:rPr>
        <w:rFonts w:ascii="DB Neo Office" w:hAnsi="DB Neo Office"/>
      </w:rPr>
      <w:tab/>
    </w:r>
    <w:r>
      <w:rPr>
        <w:rFonts w:ascii="DB Neo Office" w:hAnsi="DB Neo Office"/>
      </w:rPr>
      <w:tab/>
    </w:r>
    <w:r>
      <w:rPr>
        <w:rFonts w:ascii="DB Neo Office" w:hAnsi="DB Neo Office"/>
      </w:rPr>
      <w:tab/>
    </w:r>
    <w:r>
      <w:rPr>
        <w:rFonts w:ascii="DB Neo Office" w:hAnsi="DB Neo Office"/>
      </w:rPr>
      <w:tab/>
    </w:r>
    <w:r>
      <w:rPr>
        <w:rFonts w:ascii="DB Neo Office" w:hAnsi="DB Neo Office"/>
      </w:rPr>
      <w:tab/>
      <w:t>Daniel Funke</w:t>
    </w:r>
  </w:p>
  <w:p w14:paraId="2646E2D4" w14:textId="27D3E2D5" w:rsidR="00337A19" w:rsidRDefault="00337A19" w:rsidP="00843AE3">
    <w:pPr>
      <w:jc w:val="right"/>
      <w:rPr>
        <w:rFonts w:ascii="DB Neo Office" w:hAnsi="DB Neo Office"/>
      </w:rPr>
    </w:pPr>
    <w:r w:rsidRPr="00337A19">
      <w:rPr>
        <w:rFonts w:ascii="DB Neo Office" w:hAnsi="DB Neo Office"/>
      </w:rPr>
      <w:fldChar w:fldCharType="begin"/>
    </w:r>
    <w:r w:rsidRPr="00337A19">
      <w:rPr>
        <w:rFonts w:ascii="DB Neo Office" w:hAnsi="DB Neo Office"/>
      </w:rPr>
      <w:instrText>PAGE   \* MERGEFORMAT</w:instrText>
    </w:r>
    <w:r w:rsidRPr="00337A19">
      <w:rPr>
        <w:rFonts w:ascii="DB Neo Office" w:hAnsi="DB Neo Office"/>
      </w:rPr>
      <w:fldChar w:fldCharType="separate"/>
    </w:r>
    <w:r w:rsidRPr="00337A19">
      <w:rPr>
        <w:rFonts w:ascii="DB Neo Office" w:hAnsi="DB Neo Office"/>
      </w:rPr>
      <w:t>1</w:t>
    </w:r>
    <w:r w:rsidRPr="00337A19">
      <w:rPr>
        <w:rFonts w:ascii="DB Neo Office" w:hAnsi="DB Neo Offic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C1A40" w14:textId="77777777" w:rsidR="00766D96" w:rsidRDefault="00766D96">
      <w:r>
        <w:separator/>
      </w:r>
    </w:p>
  </w:footnote>
  <w:footnote w:type="continuationSeparator" w:id="0">
    <w:p w14:paraId="65DAD302" w14:textId="77777777" w:rsidR="00766D96" w:rsidRDefault="00766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F63C6" w14:textId="77777777" w:rsidR="009B6CE7" w:rsidRDefault="009B6CE7">
    <w:pPr>
      <w:pStyle w:val="Kopf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</w:rPr>
      <w:t>1</w:t>
    </w:r>
    <w:r>
      <w:rPr>
        <w:rStyle w:val="Seitenzahl"/>
      </w:rPr>
      <w:fldChar w:fldCharType="end"/>
    </w:r>
  </w:p>
  <w:p w14:paraId="50439126" w14:textId="77777777" w:rsidR="009B6CE7" w:rsidRDefault="009B6CE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355C1" w14:textId="6D40C788" w:rsidR="000418D2" w:rsidRPr="005366D0" w:rsidRDefault="004D0EC8" w:rsidP="005366D0">
    <w:pPr>
      <w:rPr>
        <w:rStyle w:val="Seitenzahl"/>
        <w:spacing w:val="-4"/>
        <w:position w:val="6"/>
        <w:sz w:val="6"/>
        <w:szCs w:val="6"/>
      </w:rPr>
    </w:pPr>
    <w:r w:rsidRPr="00D1723D">
      <w:rPr>
        <w:noProof/>
      </w:rPr>
      <w:drawing>
        <wp:inline distT="0" distB="0" distL="0" distR="0" wp14:anchorId="429330E2" wp14:editId="23C72A57">
          <wp:extent cx="1728374" cy="381660"/>
          <wp:effectExtent l="0" t="0" r="5715" b="0"/>
          <wp:docPr id="5" name="Grafik 5">
            <a:extLst xmlns:a="http://schemas.openxmlformats.org/drawingml/2006/main">
              <a:ext uri="{FF2B5EF4-FFF2-40B4-BE49-F238E27FC236}">
                <a16:creationId xmlns:a16="http://schemas.microsoft.com/office/drawing/2014/main" id="{21951AA9-DA8F-768F-1CC6-FD712F1393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Grafik 12">
                    <a:extLst>
                      <a:ext uri="{FF2B5EF4-FFF2-40B4-BE49-F238E27FC236}">
                        <a16:creationId xmlns:a16="http://schemas.microsoft.com/office/drawing/2014/main" id="{21951AA9-DA8F-768F-1CC6-FD712F1393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7448" cy="388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FD9C29" w14:textId="77777777" w:rsidR="000418D2" w:rsidRPr="000418D2" w:rsidRDefault="000418D2" w:rsidP="000418D2">
    <w:pPr>
      <w:jc w:val="right"/>
      <w:rPr>
        <w:color w:val="FFFF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C0E8" w14:textId="14A7FFE0" w:rsidR="00627D08" w:rsidRPr="00597AF4" w:rsidRDefault="006266B1" w:rsidP="006266B1">
    <w:pPr>
      <w:rPr>
        <w:color w:val="FFFFFF"/>
        <w:szCs w:val="22"/>
        <w:lang w:val="en-US"/>
      </w:rPr>
    </w:pPr>
    <w:r w:rsidRPr="00D1723D">
      <w:rPr>
        <w:noProof/>
      </w:rPr>
      <w:drawing>
        <wp:inline distT="0" distB="0" distL="0" distR="0" wp14:anchorId="0C0FDF3D" wp14:editId="57F3D6BD">
          <wp:extent cx="1728374" cy="381660"/>
          <wp:effectExtent l="0" t="0" r="5715" b="0"/>
          <wp:docPr id="13" name="Grafik 12">
            <a:extLst xmlns:a="http://schemas.openxmlformats.org/drawingml/2006/main">
              <a:ext uri="{FF2B5EF4-FFF2-40B4-BE49-F238E27FC236}">
                <a16:creationId xmlns:a16="http://schemas.microsoft.com/office/drawing/2014/main" id="{21951AA9-DA8F-768F-1CC6-FD712F1393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Grafik 12">
                    <a:extLst>
                      <a:ext uri="{FF2B5EF4-FFF2-40B4-BE49-F238E27FC236}">
                        <a16:creationId xmlns:a16="http://schemas.microsoft.com/office/drawing/2014/main" id="{21951AA9-DA8F-768F-1CC6-FD712F1393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7448" cy="388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929768D" w14:textId="77777777" w:rsidR="00627D08" w:rsidRPr="00054BDE" w:rsidRDefault="00627D08" w:rsidP="00627D08">
    <w:pPr>
      <w:jc w:val="right"/>
      <w:rPr>
        <w:b/>
        <w:sz w:val="28"/>
        <w:szCs w:val="28"/>
      </w:rPr>
    </w:pPr>
  </w:p>
  <w:p w14:paraId="66B5B2D9" w14:textId="77777777" w:rsidR="009C06FE" w:rsidRPr="009C06FE" w:rsidRDefault="009C06FE" w:rsidP="009C06FE">
    <w:pPr>
      <w:jc w:val="right"/>
      <w:rPr>
        <w:color w:val="FFFFFF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3D41952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E"/>
    <w:multiLevelType w:val="singleLevel"/>
    <w:tmpl w:val="7CF067F0"/>
    <w:lvl w:ilvl="0">
      <w:numFmt w:val="decimal"/>
      <w:lvlText w:val="*"/>
      <w:lvlJc w:val="left"/>
    </w:lvl>
  </w:abstractNum>
  <w:abstractNum w:abstractNumId="2" w15:restartNumberingAfterBreak="0">
    <w:nsid w:val="01891F6C"/>
    <w:multiLevelType w:val="multilevel"/>
    <w:tmpl w:val="17A8E6F2"/>
    <w:lvl w:ilvl="0">
      <w:start w:val="1"/>
      <w:numFmt w:val="decimal"/>
      <w:pStyle w:val="Nummerierung1"/>
      <w:lvlText w:val="%1."/>
      <w:lvlJc w:val="left"/>
      <w:pPr>
        <w:tabs>
          <w:tab w:val="num" w:pos="357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1E530DED"/>
    <w:multiLevelType w:val="multilevel"/>
    <w:tmpl w:val="F97E19AC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ascii="DB Office" w:hAnsi="DB Office" w:hint="default"/>
        <w:b/>
        <w:i w:val="0"/>
        <w:caps w:val="0"/>
        <w:strike w:val="0"/>
        <w:dstrike w:val="0"/>
        <w:vanish w:val="0"/>
        <w:color w:val="FF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suff w:val="space"/>
      <w:lvlText w:val="%1.%2.%3.%4.%5."/>
      <w:lvlJc w:val="left"/>
      <w:pPr>
        <w:ind w:left="0" w:firstLine="0"/>
      </w:pPr>
      <w:rPr>
        <w:rFonts w:ascii="DB Office" w:hAnsi="DB Office" w:cs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berschrift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6AB322C"/>
    <w:multiLevelType w:val="multilevel"/>
    <w:tmpl w:val="959CE9B6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360"/>
      </w:pPr>
      <w:rPr>
        <w:rFonts w:ascii="Arial Black" w:hAnsi="Arial Black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0" w:firstLine="720"/>
      </w:pPr>
    </w:lvl>
    <w:lvl w:ilvl="3">
      <w:start w:val="1"/>
      <w:numFmt w:val="decimal"/>
      <w:suff w:val="space"/>
      <w:lvlText w:val="%1.%2.%3.%4"/>
      <w:lvlJc w:val="left"/>
      <w:pPr>
        <w:ind w:left="0" w:firstLine="1080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0" w:firstLine="1440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2EDD21A3"/>
    <w:multiLevelType w:val="singleLevel"/>
    <w:tmpl w:val="0F883C34"/>
    <w:lvl w:ilvl="0">
      <w:start w:val="1"/>
      <w:numFmt w:val="bullet"/>
      <w:pStyle w:val="Aufzhlung3"/>
      <w:lvlText w:val=""/>
      <w:lvlJc w:val="left"/>
      <w:pPr>
        <w:tabs>
          <w:tab w:val="num" w:pos="927"/>
        </w:tabs>
        <w:ind w:left="927" w:hanging="360"/>
      </w:pPr>
      <w:rPr>
        <w:rFonts w:ascii="Monotype Sorts" w:hAnsi="Monotype Sorts" w:hint="default"/>
        <w:color w:val="FF0000"/>
        <w:u w:color="FF0000"/>
      </w:rPr>
    </w:lvl>
  </w:abstractNum>
  <w:abstractNum w:abstractNumId="6" w15:restartNumberingAfterBreak="0">
    <w:nsid w:val="35CA4A34"/>
    <w:multiLevelType w:val="hybridMultilevel"/>
    <w:tmpl w:val="9EDCEDC4"/>
    <w:lvl w:ilvl="0" w:tplc="3ECC8FBC">
      <w:start w:val="1"/>
      <w:numFmt w:val="bullet"/>
      <w:pStyle w:val="Aufzhlung1"/>
      <w:lvlText w:val="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color w:val="FF0000"/>
        <w:u w:color="FF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EC249F"/>
    <w:multiLevelType w:val="hybridMultilevel"/>
    <w:tmpl w:val="2612DB90"/>
    <w:lvl w:ilvl="0" w:tplc="B1EA0C68">
      <w:start w:val="1"/>
      <w:numFmt w:val="decimal"/>
      <w:lvlText w:val="%1)"/>
      <w:lvlJc w:val="left"/>
      <w:pPr>
        <w:ind w:left="720" w:hanging="360"/>
      </w:pPr>
      <w:rPr>
        <w:rFonts w:ascii="DB Office" w:eastAsia="Times New Roman" w:hAnsi="DB Office" w:cs="Times New Roman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27AF9"/>
    <w:multiLevelType w:val="singleLevel"/>
    <w:tmpl w:val="333265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5961861"/>
    <w:multiLevelType w:val="multilevel"/>
    <w:tmpl w:val="1B6EADC0"/>
    <w:lvl w:ilvl="0">
      <w:start w:val="1"/>
      <w:numFmt w:val="decimal"/>
      <w:pStyle w:val="Nummerierung2"/>
      <w:lvlText w:val="%1."/>
      <w:lvlJc w:val="left"/>
      <w:pPr>
        <w:tabs>
          <w:tab w:val="num" w:pos="1077"/>
        </w:tabs>
        <w:ind w:left="1080" w:hanging="360"/>
      </w:pPr>
      <w:rPr>
        <w:rFonts w:hint="default"/>
      </w:rPr>
    </w:lvl>
    <w:lvl w:ilvl="1">
      <w:start w:val="1"/>
      <w:numFmt w:val="decimal"/>
      <w:pStyle w:val="Nummerierung2"/>
      <w:lvlText w:val="%1.%2."/>
      <w:lvlJc w:val="left"/>
      <w:pPr>
        <w:tabs>
          <w:tab w:val="num" w:pos="2160"/>
        </w:tabs>
        <w:ind w:left="1512" w:hanging="432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Nummerierung3"/>
      <w:lvlText w:val="%1.%2.%3."/>
      <w:lvlJc w:val="left"/>
      <w:pPr>
        <w:tabs>
          <w:tab w:val="num" w:pos="2880"/>
        </w:tabs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5040" w:hanging="1440"/>
      </w:pPr>
      <w:rPr>
        <w:rFonts w:hint="default"/>
      </w:rPr>
    </w:lvl>
  </w:abstractNum>
  <w:num w:numId="1" w16cid:durableId="97872751">
    <w:abstractNumId w:val="1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hint="default"/>
          <w:sz w:val="64"/>
        </w:rPr>
      </w:lvl>
    </w:lvlOverride>
  </w:num>
  <w:num w:numId="2" w16cid:durableId="1826817034">
    <w:abstractNumId w:val="1"/>
    <w:lvlOverride w:ilvl="0">
      <w:lvl w:ilvl="0">
        <w:numFmt w:val="bullet"/>
        <w:lvlText w:val="–"/>
        <w:legacy w:legacy="1" w:legacySpace="0" w:legacyIndent="0"/>
        <w:lvlJc w:val="left"/>
        <w:rPr>
          <w:rFonts w:ascii="Times New Roman" w:hAnsi="Times New Roman" w:hint="default"/>
          <w:sz w:val="56"/>
        </w:rPr>
      </w:lvl>
    </w:lvlOverride>
  </w:num>
  <w:num w:numId="3" w16cid:durableId="1457261408">
    <w:abstractNumId w:val="5"/>
  </w:num>
  <w:num w:numId="4" w16cid:durableId="690035065">
    <w:abstractNumId w:val="8"/>
  </w:num>
  <w:num w:numId="5" w16cid:durableId="190727845">
    <w:abstractNumId w:val="9"/>
  </w:num>
  <w:num w:numId="6" w16cid:durableId="857932832">
    <w:abstractNumId w:val="9"/>
  </w:num>
  <w:num w:numId="7" w16cid:durableId="1959533054">
    <w:abstractNumId w:val="4"/>
  </w:num>
  <w:num w:numId="8" w16cid:durableId="869685205">
    <w:abstractNumId w:val="4"/>
  </w:num>
  <w:num w:numId="9" w16cid:durableId="1687973500">
    <w:abstractNumId w:val="4"/>
  </w:num>
  <w:num w:numId="10" w16cid:durableId="599920841">
    <w:abstractNumId w:val="4"/>
  </w:num>
  <w:num w:numId="11" w16cid:durableId="1966807107">
    <w:abstractNumId w:val="4"/>
  </w:num>
  <w:num w:numId="12" w16cid:durableId="166948983">
    <w:abstractNumId w:val="4"/>
  </w:num>
  <w:num w:numId="13" w16cid:durableId="271059300">
    <w:abstractNumId w:val="4"/>
  </w:num>
  <w:num w:numId="14" w16cid:durableId="1612468813">
    <w:abstractNumId w:val="2"/>
  </w:num>
  <w:num w:numId="15" w16cid:durableId="2071223268">
    <w:abstractNumId w:val="3"/>
  </w:num>
  <w:num w:numId="16" w16cid:durableId="15735747">
    <w:abstractNumId w:val="0"/>
  </w:num>
  <w:num w:numId="17" w16cid:durableId="1171220156">
    <w:abstractNumId w:val="6"/>
  </w:num>
  <w:num w:numId="18" w16cid:durableId="17635991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autoHyphenation/>
  <w:hyphenationZone w:val="4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type" w:val="NOTE"/>
    <w:docVar w:name="FOOTERDATE" w:val="08.06.2016"/>
    <w:docVar w:name="FOOTERUID" w:val="d_7059"/>
    <w:docVar w:name="language" w:val="GERMAN"/>
    <w:docVar w:name="UID" w:val="d_2466"/>
  </w:docVars>
  <w:rsids>
    <w:rsidRoot w:val="009C06FE"/>
    <w:rsid w:val="000014CE"/>
    <w:rsid w:val="00002B06"/>
    <w:rsid w:val="00002D1F"/>
    <w:rsid w:val="000415EC"/>
    <w:rsid w:val="000418D2"/>
    <w:rsid w:val="00053047"/>
    <w:rsid w:val="00057C3F"/>
    <w:rsid w:val="00065186"/>
    <w:rsid w:val="0008792B"/>
    <w:rsid w:val="0009386F"/>
    <w:rsid w:val="000A327E"/>
    <w:rsid w:val="000B21C3"/>
    <w:rsid w:val="000B515C"/>
    <w:rsid w:val="000D68DD"/>
    <w:rsid w:val="000E0E75"/>
    <w:rsid w:val="000E4B2F"/>
    <w:rsid w:val="00100639"/>
    <w:rsid w:val="001106B1"/>
    <w:rsid w:val="001178A3"/>
    <w:rsid w:val="001417AA"/>
    <w:rsid w:val="00157EE2"/>
    <w:rsid w:val="00172FC5"/>
    <w:rsid w:val="00193391"/>
    <w:rsid w:val="00194BCF"/>
    <w:rsid w:val="001977FA"/>
    <w:rsid w:val="001A5A5C"/>
    <w:rsid w:val="0021165A"/>
    <w:rsid w:val="00246314"/>
    <w:rsid w:val="00266536"/>
    <w:rsid w:val="00266D04"/>
    <w:rsid w:val="002936FA"/>
    <w:rsid w:val="00296BF5"/>
    <w:rsid w:val="002A1EFA"/>
    <w:rsid w:val="002A6958"/>
    <w:rsid w:val="002B2A60"/>
    <w:rsid w:val="002B5474"/>
    <w:rsid w:val="002F2C1C"/>
    <w:rsid w:val="00313338"/>
    <w:rsid w:val="0031473B"/>
    <w:rsid w:val="00337A19"/>
    <w:rsid w:val="0034024B"/>
    <w:rsid w:val="003501A4"/>
    <w:rsid w:val="00355AF3"/>
    <w:rsid w:val="003623C6"/>
    <w:rsid w:val="00384939"/>
    <w:rsid w:val="00384C28"/>
    <w:rsid w:val="00395BDC"/>
    <w:rsid w:val="003A5599"/>
    <w:rsid w:val="003A78D6"/>
    <w:rsid w:val="003C4766"/>
    <w:rsid w:val="003E5FAE"/>
    <w:rsid w:val="00420C5A"/>
    <w:rsid w:val="004257D4"/>
    <w:rsid w:val="004355BF"/>
    <w:rsid w:val="00453B54"/>
    <w:rsid w:val="00456B72"/>
    <w:rsid w:val="00462AE8"/>
    <w:rsid w:val="00463AA9"/>
    <w:rsid w:val="00463BFA"/>
    <w:rsid w:val="004722A3"/>
    <w:rsid w:val="0048640B"/>
    <w:rsid w:val="004D0EC8"/>
    <w:rsid w:val="004F7147"/>
    <w:rsid w:val="00534A26"/>
    <w:rsid w:val="005366D0"/>
    <w:rsid w:val="00547886"/>
    <w:rsid w:val="00575F91"/>
    <w:rsid w:val="00587565"/>
    <w:rsid w:val="005A060F"/>
    <w:rsid w:val="005B3615"/>
    <w:rsid w:val="005C6A19"/>
    <w:rsid w:val="005D27F4"/>
    <w:rsid w:val="005E6E50"/>
    <w:rsid w:val="00600E06"/>
    <w:rsid w:val="00621E0D"/>
    <w:rsid w:val="006266B1"/>
    <w:rsid w:val="00627D08"/>
    <w:rsid w:val="0064427B"/>
    <w:rsid w:val="006739A8"/>
    <w:rsid w:val="0068484C"/>
    <w:rsid w:val="006850C9"/>
    <w:rsid w:val="006B05AA"/>
    <w:rsid w:val="006B1654"/>
    <w:rsid w:val="006B1F14"/>
    <w:rsid w:val="006C3B7D"/>
    <w:rsid w:val="006C54A7"/>
    <w:rsid w:val="006E0FF6"/>
    <w:rsid w:val="006F7DEF"/>
    <w:rsid w:val="00701813"/>
    <w:rsid w:val="00713F5F"/>
    <w:rsid w:val="00724EC4"/>
    <w:rsid w:val="007360DB"/>
    <w:rsid w:val="00764A33"/>
    <w:rsid w:val="00766D96"/>
    <w:rsid w:val="00784B52"/>
    <w:rsid w:val="00787E81"/>
    <w:rsid w:val="007B0D28"/>
    <w:rsid w:val="007B72EE"/>
    <w:rsid w:val="007C0081"/>
    <w:rsid w:val="007F56D7"/>
    <w:rsid w:val="00822614"/>
    <w:rsid w:val="00830782"/>
    <w:rsid w:val="00843AE3"/>
    <w:rsid w:val="00852D0E"/>
    <w:rsid w:val="00856574"/>
    <w:rsid w:val="00864436"/>
    <w:rsid w:val="0086558C"/>
    <w:rsid w:val="008712FE"/>
    <w:rsid w:val="00877FE3"/>
    <w:rsid w:val="00884E32"/>
    <w:rsid w:val="00887E1F"/>
    <w:rsid w:val="008D237A"/>
    <w:rsid w:val="008D6466"/>
    <w:rsid w:val="008E52C7"/>
    <w:rsid w:val="00911168"/>
    <w:rsid w:val="00911F66"/>
    <w:rsid w:val="00963B6E"/>
    <w:rsid w:val="009743C3"/>
    <w:rsid w:val="00986417"/>
    <w:rsid w:val="009A79AB"/>
    <w:rsid w:val="009B6CE7"/>
    <w:rsid w:val="009C06FE"/>
    <w:rsid w:val="009D2193"/>
    <w:rsid w:val="00A27166"/>
    <w:rsid w:val="00A52E22"/>
    <w:rsid w:val="00A91721"/>
    <w:rsid w:val="00B04DF3"/>
    <w:rsid w:val="00B13CAA"/>
    <w:rsid w:val="00B1563B"/>
    <w:rsid w:val="00B16947"/>
    <w:rsid w:val="00B20239"/>
    <w:rsid w:val="00B254F4"/>
    <w:rsid w:val="00B26CFD"/>
    <w:rsid w:val="00B32921"/>
    <w:rsid w:val="00B4571A"/>
    <w:rsid w:val="00B55B3A"/>
    <w:rsid w:val="00B834D9"/>
    <w:rsid w:val="00BA5188"/>
    <w:rsid w:val="00BC18BB"/>
    <w:rsid w:val="00BD18A9"/>
    <w:rsid w:val="00BE004D"/>
    <w:rsid w:val="00C0127D"/>
    <w:rsid w:val="00C07A22"/>
    <w:rsid w:val="00C161F2"/>
    <w:rsid w:val="00C63BBE"/>
    <w:rsid w:val="00C73076"/>
    <w:rsid w:val="00C76618"/>
    <w:rsid w:val="00C936A9"/>
    <w:rsid w:val="00C95B34"/>
    <w:rsid w:val="00C96194"/>
    <w:rsid w:val="00CC1574"/>
    <w:rsid w:val="00CE035C"/>
    <w:rsid w:val="00CE414C"/>
    <w:rsid w:val="00CF0E99"/>
    <w:rsid w:val="00D1311E"/>
    <w:rsid w:val="00D20FEC"/>
    <w:rsid w:val="00D25CC3"/>
    <w:rsid w:val="00D67A2C"/>
    <w:rsid w:val="00D801B8"/>
    <w:rsid w:val="00DC4B64"/>
    <w:rsid w:val="00DE02EE"/>
    <w:rsid w:val="00DF346D"/>
    <w:rsid w:val="00DF6A38"/>
    <w:rsid w:val="00E00518"/>
    <w:rsid w:val="00E03298"/>
    <w:rsid w:val="00E45EF4"/>
    <w:rsid w:val="00E50E85"/>
    <w:rsid w:val="00E5287C"/>
    <w:rsid w:val="00E64ACD"/>
    <w:rsid w:val="00E80DA1"/>
    <w:rsid w:val="00E92F96"/>
    <w:rsid w:val="00EA1A0B"/>
    <w:rsid w:val="00EE14FD"/>
    <w:rsid w:val="00EE2020"/>
    <w:rsid w:val="00EE5483"/>
    <w:rsid w:val="00EE5B5C"/>
    <w:rsid w:val="00EF0853"/>
    <w:rsid w:val="00EF3B6F"/>
    <w:rsid w:val="00F05C14"/>
    <w:rsid w:val="00F15911"/>
    <w:rsid w:val="00F3346B"/>
    <w:rsid w:val="00F37A18"/>
    <w:rsid w:val="00F5448E"/>
    <w:rsid w:val="00F65243"/>
    <w:rsid w:val="00F73B8D"/>
    <w:rsid w:val="00F90A29"/>
    <w:rsid w:val="00FA5381"/>
    <w:rsid w:val="00FB2876"/>
    <w:rsid w:val="00FC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25932C"/>
  <w15:docId w15:val="{960DD988-4E8B-4A76-A225-AB375F54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E52C7"/>
    <w:rPr>
      <w:rFonts w:ascii="DB Office" w:hAnsi="DB Office"/>
      <w:color w:val="000000"/>
      <w:sz w:val="22"/>
    </w:rPr>
  </w:style>
  <w:style w:type="paragraph" w:styleId="berschrift1">
    <w:name w:val="heading 1"/>
    <w:basedOn w:val="Standard"/>
    <w:next w:val="Textkrper"/>
    <w:qFormat/>
    <w:rsid w:val="008E52C7"/>
    <w:pPr>
      <w:keepNext/>
      <w:pageBreakBefore/>
      <w:numPr>
        <w:numId w:val="15"/>
      </w:numPr>
      <w:tabs>
        <w:tab w:val="left" w:pos="-2977"/>
        <w:tab w:val="left" w:pos="-2694"/>
      </w:tabs>
      <w:spacing w:after="300"/>
      <w:outlineLvl w:val="0"/>
    </w:pPr>
    <w:rPr>
      <w:b/>
      <w:color w:val="808080"/>
      <w:kern w:val="28"/>
      <w:sz w:val="30"/>
    </w:rPr>
  </w:style>
  <w:style w:type="paragraph" w:styleId="berschrift2">
    <w:name w:val="heading 2"/>
    <w:basedOn w:val="berschrift1"/>
    <w:next w:val="Textkrper"/>
    <w:qFormat/>
    <w:rsid w:val="008E52C7"/>
    <w:pPr>
      <w:pageBreakBefore w:val="0"/>
      <w:numPr>
        <w:ilvl w:val="1"/>
      </w:numPr>
      <w:pBdr>
        <w:top w:val="single" w:sz="6" w:space="1" w:color="FF0000"/>
      </w:pBdr>
      <w:spacing w:before="240" w:after="60"/>
      <w:outlineLvl w:val="1"/>
    </w:pPr>
    <w:rPr>
      <w:color w:val="FF0000"/>
      <w:sz w:val="22"/>
    </w:rPr>
  </w:style>
  <w:style w:type="paragraph" w:styleId="berschrift3">
    <w:name w:val="heading 3"/>
    <w:basedOn w:val="Standard"/>
    <w:next w:val="Textkrper"/>
    <w:qFormat/>
    <w:rsid w:val="008E52C7"/>
    <w:pPr>
      <w:keepNext/>
      <w:numPr>
        <w:ilvl w:val="2"/>
        <w:numId w:val="15"/>
      </w:numPr>
      <w:spacing w:before="240" w:after="60"/>
      <w:outlineLvl w:val="2"/>
    </w:pPr>
    <w:rPr>
      <w:b/>
    </w:rPr>
  </w:style>
  <w:style w:type="paragraph" w:styleId="berschrift4">
    <w:name w:val="heading 4"/>
    <w:next w:val="Textkrper"/>
    <w:qFormat/>
    <w:rsid w:val="008E52C7"/>
    <w:pPr>
      <w:numPr>
        <w:ilvl w:val="3"/>
        <w:numId w:val="15"/>
      </w:numPr>
      <w:spacing w:before="240" w:after="60"/>
      <w:outlineLvl w:val="3"/>
    </w:pPr>
    <w:rPr>
      <w:rFonts w:ascii="DB Office" w:hAnsi="DB Office"/>
      <w:b/>
      <w:color w:val="000000"/>
      <w:sz w:val="22"/>
    </w:rPr>
  </w:style>
  <w:style w:type="paragraph" w:styleId="berschrift5">
    <w:name w:val="heading 5"/>
    <w:next w:val="Textkrper"/>
    <w:qFormat/>
    <w:rsid w:val="008E52C7"/>
    <w:pPr>
      <w:numPr>
        <w:ilvl w:val="4"/>
        <w:numId w:val="15"/>
      </w:numPr>
      <w:spacing w:before="240" w:after="60"/>
      <w:outlineLvl w:val="4"/>
    </w:pPr>
    <w:rPr>
      <w:rFonts w:ascii="DB Office" w:hAnsi="DB Office"/>
      <w:b/>
      <w:color w:val="000000"/>
      <w:sz w:val="22"/>
    </w:rPr>
  </w:style>
  <w:style w:type="paragraph" w:styleId="berschrift6">
    <w:name w:val="heading 6"/>
    <w:next w:val="Textkrper"/>
    <w:qFormat/>
    <w:rsid w:val="008E52C7"/>
    <w:pPr>
      <w:numPr>
        <w:ilvl w:val="5"/>
        <w:numId w:val="15"/>
      </w:numPr>
      <w:spacing w:before="240" w:after="60"/>
      <w:outlineLvl w:val="5"/>
    </w:pPr>
    <w:rPr>
      <w:rFonts w:ascii="DB Office" w:hAnsi="DB Office"/>
      <w:b/>
      <w:color w:val="000000"/>
      <w:sz w:val="22"/>
    </w:rPr>
  </w:style>
  <w:style w:type="paragraph" w:styleId="berschrift7">
    <w:name w:val="heading 7"/>
    <w:next w:val="Textkrper"/>
    <w:qFormat/>
    <w:rsid w:val="008E52C7"/>
    <w:pPr>
      <w:numPr>
        <w:ilvl w:val="6"/>
        <w:numId w:val="15"/>
      </w:numPr>
      <w:spacing w:before="240" w:after="60"/>
      <w:outlineLvl w:val="6"/>
    </w:pPr>
    <w:rPr>
      <w:rFonts w:ascii="DB Office" w:hAnsi="DB Office"/>
      <w:b/>
      <w:color w:val="000000"/>
      <w:sz w:val="22"/>
    </w:rPr>
  </w:style>
  <w:style w:type="paragraph" w:styleId="berschrift8">
    <w:name w:val="heading 8"/>
    <w:next w:val="Textkrper"/>
    <w:qFormat/>
    <w:rsid w:val="008E52C7"/>
    <w:pPr>
      <w:numPr>
        <w:ilvl w:val="7"/>
        <w:numId w:val="15"/>
      </w:numPr>
      <w:spacing w:before="240" w:after="60"/>
      <w:outlineLvl w:val="7"/>
    </w:pPr>
    <w:rPr>
      <w:rFonts w:ascii="DB Office" w:hAnsi="DB Office"/>
      <w:b/>
      <w:noProof/>
      <w:color w:val="000000"/>
      <w:sz w:val="22"/>
    </w:rPr>
  </w:style>
  <w:style w:type="paragraph" w:styleId="berschrift9">
    <w:name w:val="heading 9"/>
    <w:next w:val="Textkrper"/>
    <w:qFormat/>
    <w:rsid w:val="008E52C7"/>
    <w:pPr>
      <w:numPr>
        <w:ilvl w:val="8"/>
        <w:numId w:val="15"/>
      </w:numPr>
      <w:spacing w:before="240" w:after="60"/>
      <w:outlineLvl w:val="8"/>
    </w:pPr>
    <w:rPr>
      <w:rFonts w:ascii="DB Office" w:hAnsi="DB Office"/>
      <w:b/>
      <w:noProof/>
      <w:color w:val="000000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8E52C7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Pr>
      <w:noProof w:val="0"/>
      <w:lang w:val="de-DE"/>
    </w:rPr>
  </w:style>
  <w:style w:type="paragraph" w:styleId="Fuzeile">
    <w:name w:val="footer"/>
    <w:basedOn w:val="Standard"/>
    <w:link w:val="FuzeileZchn"/>
    <w:uiPriority w:val="99"/>
    <w:rsid w:val="008E52C7"/>
    <w:pPr>
      <w:tabs>
        <w:tab w:val="center" w:pos="4820"/>
        <w:tab w:val="right" w:pos="9498"/>
      </w:tabs>
    </w:pPr>
    <w:rPr>
      <w:sz w:val="14"/>
    </w:rPr>
  </w:style>
  <w:style w:type="paragraph" w:styleId="Textkrper">
    <w:name w:val="Body Text"/>
    <w:basedOn w:val="Standard"/>
    <w:rsid w:val="008E52C7"/>
    <w:pPr>
      <w:spacing w:after="120"/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ufzhlung1">
    <w:name w:val="Aufzählung 1."/>
    <w:basedOn w:val="Standard"/>
    <w:rsid w:val="008E52C7"/>
    <w:pPr>
      <w:numPr>
        <w:numId w:val="17"/>
      </w:numPr>
      <w:spacing w:after="120"/>
      <w:ind w:right="28"/>
    </w:p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customStyle="1" w:styleId="Aufzhlung1fett">
    <w:name w:val="Aufzählung 1. (fett)"/>
    <w:basedOn w:val="Aufzhlung1"/>
    <w:rsid w:val="008E52C7"/>
    <w:rPr>
      <w:b/>
    </w:rPr>
  </w:style>
  <w:style w:type="paragraph" w:customStyle="1" w:styleId="Aufzhlung2">
    <w:name w:val="Aufzählung 2."/>
    <w:basedOn w:val="Aufzhlung1"/>
    <w:rsid w:val="008E52C7"/>
    <w:pPr>
      <w:tabs>
        <w:tab w:val="num" w:pos="540"/>
      </w:tabs>
      <w:ind w:left="568"/>
    </w:pPr>
  </w:style>
  <w:style w:type="paragraph" w:customStyle="1" w:styleId="Aufzhlung2fett">
    <w:name w:val="Aufzählung 2. (fett)"/>
    <w:basedOn w:val="Aufzhlung2"/>
    <w:rsid w:val="008E52C7"/>
    <w:rPr>
      <w:b/>
    </w:rPr>
  </w:style>
  <w:style w:type="paragraph" w:customStyle="1" w:styleId="Aufzhlung3">
    <w:name w:val="Aufzählung 3."/>
    <w:basedOn w:val="Aufzhlung2"/>
    <w:rsid w:val="008E52C7"/>
    <w:pPr>
      <w:numPr>
        <w:numId w:val="3"/>
      </w:numPr>
      <w:tabs>
        <w:tab w:val="clear" w:pos="927"/>
        <w:tab w:val="left" w:pos="-2977"/>
        <w:tab w:val="num" w:pos="826"/>
      </w:tabs>
      <w:ind w:left="851" w:hanging="284"/>
    </w:pPr>
    <w:rPr>
      <w:color w:val="auto"/>
    </w:rPr>
  </w:style>
  <w:style w:type="paragraph" w:customStyle="1" w:styleId="Aufzhlung3fett">
    <w:name w:val="Aufzählung 3. (fett)"/>
    <w:basedOn w:val="Aufzhlung3"/>
    <w:rsid w:val="008E52C7"/>
    <w:rPr>
      <w:b/>
    </w:rPr>
  </w:style>
  <w:style w:type="paragraph" w:styleId="Beschriftung">
    <w:name w:val="caption"/>
    <w:basedOn w:val="Standard"/>
    <w:next w:val="Standard"/>
    <w:qFormat/>
    <w:rsid w:val="008E52C7"/>
    <w:rPr>
      <w:bCs/>
      <w:sz w:val="18"/>
    </w:rPr>
  </w:style>
  <w:style w:type="paragraph" w:customStyle="1" w:styleId="Bildunterschrift">
    <w:name w:val="Bildunterschrift"/>
    <w:basedOn w:val="Standard"/>
    <w:rsid w:val="008E52C7"/>
    <w:pPr>
      <w:tabs>
        <w:tab w:val="right" w:pos="9498"/>
      </w:tabs>
      <w:spacing w:before="120" w:after="120"/>
    </w:pPr>
    <w:rPr>
      <w:sz w:val="18"/>
    </w:rPr>
  </w:style>
  <w:style w:type="paragraph" w:customStyle="1" w:styleId="Headline1">
    <w:name w:val="Headline 1"/>
    <w:basedOn w:val="Standard"/>
    <w:next w:val="Standard"/>
    <w:rsid w:val="008E52C7"/>
    <w:pPr>
      <w:ind w:right="-2"/>
    </w:pPr>
    <w:rPr>
      <w:sz w:val="44"/>
      <w:szCs w:val="44"/>
    </w:rPr>
  </w:style>
  <w:style w:type="paragraph" w:customStyle="1" w:styleId="Headline2">
    <w:name w:val="Headline 2"/>
    <w:basedOn w:val="Standard"/>
    <w:next w:val="Headline1"/>
    <w:rsid w:val="008E52C7"/>
    <w:pPr>
      <w:ind w:right="-2"/>
    </w:pPr>
    <w:rPr>
      <w:b/>
      <w:sz w:val="44"/>
      <w:szCs w:val="44"/>
    </w:rPr>
  </w:style>
  <w:style w:type="paragraph" w:customStyle="1" w:styleId="Hervorhebung1">
    <w:name w:val="Hervorhebung1"/>
    <w:basedOn w:val="Standard"/>
    <w:rsid w:val="008E52C7"/>
    <w:pPr>
      <w:pBdr>
        <w:top w:val="single" w:sz="6" w:space="1" w:color="808080"/>
        <w:left w:val="single" w:sz="6" w:space="4" w:color="808080"/>
        <w:bottom w:val="single" w:sz="6" w:space="1" w:color="808080"/>
        <w:right w:val="single" w:sz="6" w:space="4" w:color="808080"/>
      </w:pBdr>
      <w:shd w:val="pct25" w:color="000000" w:fill="FFFFFF"/>
      <w:tabs>
        <w:tab w:val="left" w:pos="-2977"/>
      </w:tabs>
      <w:spacing w:before="120" w:after="240"/>
      <w:ind w:left="142" w:right="168"/>
    </w:pPr>
    <w:rPr>
      <w:color w:val="auto"/>
    </w:rPr>
  </w:style>
  <w:style w:type="paragraph" w:customStyle="1" w:styleId="Hervorhebungfett">
    <w:name w:val="Hervorhebung (fett)"/>
    <w:basedOn w:val="Hervorhebung1"/>
    <w:rsid w:val="008E52C7"/>
    <w:rPr>
      <w:b/>
    </w:rPr>
  </w:style>
  <w:style w:type="paragraph" w:customStyle="1" w:styleId="Nummerierung1">
    <w:name w:val="Nummerierung 1"/>
    <w:basedOn w:val="Textkrper"/>
    <w:rsid w:val="008E52C7"/>
    <w:pPr>
      <w:numPr>
        <w:numId w:val="14"/>
      </w:numPr>
      <w:tabs>
        <w:tab w:val="clear" w:pos="357"/>
      </w:tabs>
      <w:ind w:left="284" w:hanging="284"/>
    </w:pPr>
  </w:style>
  <w:style w:type="paragraph" w:customStyle="1" w:styleId="Nummerierung2">
    <w:name w:val="Nummerierung 2"/>
    <w:basedOn w:val="Textkrper"/>
    <w:rsid w:val="008E52C7"/>
    <w:pPr>
      <w:numPr>
        <w:ilvl w:val="1"/>
        <w:numId w:val="5"/>
      </w:numPr>
      <w:tabs>
        <w:tab w:val="clear" w:pos="2160"/>
      </w:tabs>
      <w:ind w:left="700" w:hanging="416"/>
    </w:pPr>
  </w:style>
  <w:style w:type="paragraph" w:customStyle="1" w:styleId="Nummerierung3">
    <w:name w:val="Nummerierung 3"/>
    <w:basedOn w:val="Textkrper"/>
    <w:rsid w:val="008E52C7"/>
    <w:pPr>
      <w:numPr>
        <w:ilvl w:val="2"/>
        <w:numId w:val="5"/>
      </w:numPr>
      <w:tabs>
        <w:tab w:val="clear" w:pos="2880"/>
        <w:tab w:val="left" w:pos="-1701"/>
      </w:tabs>
      <w:ind w:left="1372" w:hanging="652"/>
    </w:pPr>
  </w:style>
  <w:style w:type="paragraph" w:customStyle="1" w:styleId="RubrikenSublines">
    <w:name w:val="Rubriken/Sublines"/>
    <w:basedOn w:val="Standard"/>
    <w:link w:val="RubrikenSublinesZchn"/>
    <w:rsid w:val="008E52C7"/>
    <w:rPr>
      <w:b/>
      <w:color w:val="FFFFFF"/>
      <w:sz w:val="18"/>
    </w:rPr>
  </w:style>
  <w:style w:type="paragraph" w:customStyle="1" w:styleId="Tabellenkopf">
    <w:name w:val="Tabellenkopf"/>
    <w:basedOn w:val="Standard"/>
    <w:link w:val="TabellenkopfZchn"/>
    <w:rsid w:val="008E52C7"/>
    <w:rPr>
      <w:b/>
      <w:color w:val="FFFFFF"/>
    </w:rPr>
  </w:style>
  <w:style w:type="paragraph" w:customStyle="1" w:styleId="Tabellenzeile">
    <w:name w:val="Tabellenzeile"/>
    <w:basedOn w:val="Standard"/>
    <w:rsid w:val="008E52C7"/>
  </w:style>
  <w:style w:type="paragraph" w:customStyle="1" w:styleId="Textkrperfett">
    <w:name w:val="Textkörper (fett)"/>
    <w:basedOn w:val="Textkrper"/>
    <w:rsid w:val="008E52C7"/>
    <w:pPr>
      <w:spacing w:after="0"/>
    </w:pPr>
    <w:rPr>
      <w:b/>
    </w:rPr>
  </w:style>
  <w:style w:type="paragraph" w:styleId="Verzeichnis1">
    <w:name w:val="toc 1"/>
    <w:basedOn w:val="Standard"/>
    <w:next w:val="Standard"/>
    <w:rsid w:val="008E52C7"/>
    <w:pPr>
      <w:tabs>
        <w:tab w:val="left" w:pos="-1985"/>
        <w:tab w:val="left" w:pos="-1843"/>
        <w:tab w:val="left" w:pos="-1276"/>
        <w:tab w:val="right" w:pos="9498"/>
      </w:tabs>
      <w:spacing w:before="240"/>
      <w:ind w:right="735"/>
    </w:pPr>
    <w:rPr>
      <w:b/>
      <w:noProof/>
    </w:rPr>
  </w:style>
  <w:style w:type="paragraph" w:styleId="Verzeichnis2">
    <w:name w:val="toc 2"/>
    <w:basedOn w:val="Standard"/>
    <w:next w:val="Standard"/>
    <w:rsid w:val="008E52C7"/>
    <w:pPr>
      <w:tabs>
        <w:tab w:val="left" w:pos="-1985"/>
        <w:tab w:val="right" w:pos="9498"/>
      </w:tabs>
      <w:spacing w:before="120"/>
      <w:ind w:right="735"/>
    </w:pPr>
    <w:rPr>
      <w:noProof/>
    </w:rPr>
  </w:style>
  <w:style w:type="paragraph" w:styleId="Verzeichnis3">
    <w:name w:val="toc 3"/>
    <w:basedOn w:val="Standard"/>
    <w:next w:val="Standard"/>
    <w:rsid w:val="008E52C7"/>
    <w:pPr>
      <w:tabs>
        <w:tab w:val="left" w:pos="-1985"/>
        <w:tab w:val="right" w:pos="9498"/>
      </w:tabs>
      <w:spacing w:before="60"/>
      <w:ind w:right="735" w:hanging="1"/>
    </w:pPr>
    <w:rPr>
      <w:rFonts w:cs="Arial"/>
      <w:noProof/>
    </w:rPr>
  </w:style>
  <w:style w:type="paragraph" w:styleId="Verzeichnis4">
    <w:name w:val="toc 4"/>
    <w:basedOn w:val="Standard"/>
    <w:next w:val="Standard"/>
    <w:rsid w:val="008E52C7"/>
    <w:pPr>
      <w:tabs>
        <w:tab w:val="right" w:pos="9498"/>
      </w:tabs>
      <w:spacing w:before="60"/>
      <w:ind w:right="737"/>
    </w:pPr>
    <w:rPr>
      <w:rFonts w:cs="Arial"/>
      <w:noProof/>
      <w:szCs w:val="22"/>
    </w:rPr>
  </w:style>
  <w:style w:type="paragraph" w:styleId="Verzeichnis5">
    <w:name w:val="toc 5"/>
    <w:basedOn w:val="Standard"/>
    <w:next w:val="Standard"/>
    <w:rsid w:val="008E52C7"/>
    <w:pPr>
      <w:tabs>
        <w:tab w:val="left" w:pos="-1985"/>
        <w:tab w:val="right" w:pos="9498"/>
      </w:tabs>
      <w:spacing w:before="60"/>
      <w:ind w:right="737"/>
    </w:pPr>
    <w:rPr>
      <w:rFonts w:cs="Arial"/>
      <w:noProof/>
      <w:szCs w:val="22"/>
    </w:rPr>
  </w:style>
  <w:style w:type="paragraph" w:styleId="Verzeichnis6">
    <w:name w:val="toc 6"/>
    <w:basedOn w:val="Standard"/>
    <w:next w:val="Standard"/>
    <w:rsid w:val="008E52C7"/>
    <w:pPr>
      <w:tabs>
        <w:tab w:val="left" w:pos="-1985"/>
        <w:tab w:val="right" w:pos="9498"/>
      </w:tabs>
      <w:spacing w:before="60"/>
      <w:ind w:right="737"/>
    </w:pPr>
    <w:rPr>
      <w:rFonts w:cs="Arial"/>
      <w:noProof/>
      <w:szCs w:val="22"/>
    </w:rPr>
  </w:style>
  <w:style w:type="paragraph" w:styleId="Verzeichnis7">
    <w:name w:val="toc 7"/>
    <w:basedOn w:val="Standard"/>
    <w:next w:val="Standard"/>
    <w:rsid w:val="008E52C7"/>
    <w:pPr>
      <w:tabs>
        <w:tab w:val="left" w:pos="-1985"/>
        <w:tab w:val="right" w:pos="9498"/>
      </w:tabs>
      <w:spacing w:before="60"/>
      <w:ind w:right="737"/>
    </w:pPr>
    <w:rPr>
      <w:rFonts w:cs="Arial"/>
      <w:noProof/>
      <w:szCs w:val="22"/>
    </w:rPr>
  </w:style>
  <w:style w:type="paragraph" w:styleId="Verzeichnis8">
    <w:name w:val="toc 8"/>
    <w:basedOn w:val="Standard"/>
    <w:next w:val="Standard"/>
    <w:rsid w:val="008E52C7"/>
    <w:pPr>
      <w:tabs>
        <w:tab w:val="left" w:pos="-1985"/>
        <w:tab w:val="right" w:pos="9498"/>
      </w:tabs>
      <w:spacing w:before="60"/>
      <w:ind w:right="737"/>
    </w:pPr>
    <w:rPr>
      <w:rFonts w:cs="Arial"/>
      <w:noProof/>
      <w:szCs w:val="22"/>
    </w:rPr>
  </w:style>
  <w:style w:type="paragraph" w:styleId="Verzeichnis9">
    <w:name w:val="toc 9"/>
    <w:basedOn w:val="Standard"/>
    <w:next w:val="Standard"/>
    <w:rsid w:val="008E52C7"/>
    <w:pPr>
      <w:tabs>
        <w:tab w:val="left" w:pos="-1985"/>
        <w:tab w:val="right" w:pos="9498"/>
      </w:tabs>
      <w:spacing w:before="60"/>
      <w:ind w:right="737"/>
    </w:pPr>
    <w:rPr>
      <w:rFonts w:cs="Arial"/>
      <w:noProof/>
      <w:szCs w:val="22"/>
    </w:rPr>
  </w:style>
  <w:style w:type="paragraph" w:styleId="Abbildungsverzeichnis">
    <w:name w:val="table of figures"/>
    <w:basedOn w:val="Standard"/>
    <w:next w:val="Standard"/>
    <w:rsid w:val="008E52C7"/>
  </w:style>
  <w:style w:type="table" w:styleId="Tabellenraster">
    <w:name w:val="Table Grid"/>
    <w:basedOn w:val="NormaleTabelle"/>
    <w:rsid w:val="008E5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ubrikenSublinesZchn">
    <w:name w:val="Rubriken/Sublines Zchn"/>
    <w:link w:val="RubrikenSublines"/>
    <w:rsid w:val="008E52C7"/>
    <w:rPr>
      <w:rFonts w:ascii="DB Office" w:hAnsi="DB Office"/>
      <w:b/>
      <w:color w:val="FFFFFF"/>
      <w:sz w:val="18"/>
    </w:rPr>
  </w:style>
  <w:style w:type="character" w:customStyle="1" w:styleId="TabellenkopfZchn">
    <w:name w:val="Tabellenkopf Zchn"/>
    <w:link w:val="Tabellenkopf"/>
    <w:rsid w:val="008E52C7"/>
    <w:rPr>
      <w:rFonts w:ascii="DB Office" w:hAnsi="DB Office"/>
      <w:b/>
      <w:color w:val="FFFFFF"/>
      <w:sz w:val="22"/>
    </w:rPr>
  </w:style>
  <w:style w:type="paragraph" w:styleId="Index1">
    <w:name w:val="index 1"/>
    <w:basedOn w:val="Standard"/>
    <w:next w:val="Standard"/>
    <w:rsid w:val="008E52C7"/>
    <w:pPr>
      <w:ind w:left="220" w:hanging="220"/>
    </w:pPr>
  </w:style>
  <w:style w:type="paragraph" w:styleId="Index2">
    <w:name w:val="index 2"/>
    <w:basedOn w:val="Standard"/>
    <w:next w:val="Standard"/>
    <w:rsid w:val="008E52C7"/>
    <w:pPr>
      <w:ind w:left="440" w:hanging="220"/>
    </w:pPr>
  </w:style>
  <w:style w:type="paragraph" w:styleId="Index3">
    <w:name w:val="index 3"/>
    <w:basedOn w:val="Standard"/>
    <w:next w:val="Standard"/>
    <w:rsid w:val="008E52C7"/>
    <w:pPr>
      <w:ind w:left="660" w:hanging="220"/>
    </w:pPr>
  </w:style>
  <w:style w:type="paragraph" w:styleId="Index4">
    <w:name w:val="index 4"/>
    <w:basedOn w:val="Standard"/>
    <w:next w:val="Standard"/>
    <w:rsid w:val="008E52C7"/>
    <w:pPr>
      <w:ind w:left="880" w:hanging="220"/>
    </w:pPr>
  </w:style>
  <w:style w:type="paragraph" w:styleId="Index5">
    <w:name w:val="index 5"/>
    <w:basedOn w:val="Standard"/>
    <w:next w:val="Standard"/>
    <w:rsid w:val="008E52C7"/>
    <w:pPr>
      <w:ind w:left="1100" w:hanging="220"/>
    </w:pPr>
  </w:style>
  <w:style w:type="paragraph" w:styleId="Index6">
    <w:name w:val="index 6"/>
    <w:basedOn w:val="Standard"/>
    <w:next w:val="Standard"/>
    <w:rsid w:val="008E52C7"/>
    <w:pPr>
      <w:ind w:left="1320" w:hanging="220"/>
    </w:pPr>
  </w:style>
  <w:style w:type="paragraph" w:styleId="Index7">
    <w:name w:val="index 7"/>
    <w:basedOn w:val="Standard"/>
    <w:next w:val="Standard"/>
    <w:rsid w:val="008E52C7"/>
    <w:pPr>
      <w:ind w:left="1540" w:hanging="220"/>
    </w:pPr>
  </w:style>
  <w:style w:type="paragraph" w:styleId="Index8">
    <w:name w:val="index 8"/>
    <w:basedOn w:val="Standard"/>
    <w:next w:val="Standard"/>
    <w:rsid w:val="008E52C7"/>
    <w:pPr>
      <w:ind w:left="1760" w:hanging="220"/>
    </w:pPr>
  </w:style>
  <w:style w:type="paragraph" w:styleId="Index9">
    <w:name w:val="index 9"/>
    <w:basedOn w:val="Standard"/>
    <w:next w:val="Standard"/>
    <w:rsid w:val="008E52C7"/>
    <w:pPr>
      <w:ind w:left="1980" w:hanging="220"/>
    </w:pPr>
  </w:style>
  <w:style w:type="paragraph" w:styleId="Indexberschrift">
    <w:name w:val="index heading"/>
    <w:basedOn w:val="Standard"/>
    <w:next w:val="Index1"/>
    <w:rsid w:val="008E52C7"/>
    <w:rPr>
      <w:rFonts w:cs="Arial"/>
      <w:b/>
      <w:bCs/>
    </w:rPr>
  </w:style>
  <w:style w:type="paragraph" w:styleId="Kommentartext">
    <w:name w:val="annotation text"/>
    <w:basedOn w:val="Standard"/>
    <w:link w:val="KommentartextZchn"/>
    <w:rsid w:val="008E52C7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rsid w:val="008E52C7"/>
    <w:rPr>
      <w:rFonts w:ascii="DB Office" w:hAnsi="DB Office"/>
      <w:color w:val="000000"/>
    </w:rPr>
  </w:style>
  <w:style w:type="paragraph" w:styleId="Kommentarthema">
    <w:name w:val="annotation subject"/>
    <w:basedOn w:val="Kommentartext"/>
    <w:next w:val="Kommentartext"/>
    <w:link w:val="KommentarthemaZchn"/>
    <w:rsid w:val="008E52C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8E52C7"/>
    <w:rPr>
      <w:rFonts w:ascii="DB Office" w:hAnsi="DB Office"/>
      <w:b/>
      <w:bCs/>
      <w:color w:val="000000"/>
    </w:rPr>
  </w:style>
  <w:style w:type="paragraph" w:styleId="Sprechblasentext">
    <w:name w:val="Balloon Text"/>
    <w:basedOn w:val="Standard"/>
    <w:link w:val="SprechblasentextZchn"/>
    <w:rsid w:val="008E52C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8E52C7"/>
    <w:rPr>
      <w:rFonts w:ascii="Tahoma" w:hAnsi="Tahoma" w:cs="Tahoma"/>
      <w:color w:val="000000"/>
      <w:sz w:val="16"/>
      <w:szCs w:val="16"/>
    </w:rPr>
  </w:style>
  <w:style w:type="character" w:styleId="Hyperlink">
    <w:name w:val="Hyperlink"/>
    <w:rsid w:val="008E52C7"/>
    <w:rPr>
      <w:color w:val="0000FF"/>
      <w:u w:val="single"/>
    </w:rPr>
  </w:style>
  <w:style w:type="paragraph" w:customStyle="1" w:styleId="KopfZusatz">
    <w:name w:val="Kopf_Zusatz"/>
    <w:basedOn w:val="Standard"/>
    <w:rsid w:val="008E52C7"/>
    <w:pPr>
      <w:ind w:left="-794"/>
    </w:pPr>
    <w:rPr>
      <w:b/>
      <w:sz w:val="28"/>
      <w:szCs w:val="28"/>
    </w:rPr>
  </w:style>
  <w:style w:type="paragraph" w:customStyle="1" w:styleId="Textkrper9pt">
    <w:name w:val="Textkörper_9pt"/>
    <w:basedOn w:val="Standard"/>
    <w:rsid w:val="008E52C7"/>
    <w:rPr>
      <w:sz w:val="18"/>
      <w:szCs w:val="18"/>
    </w:rPr>
  </w:style>
  <w:style w:type="paragraph" w:styleId="Listennummer">
    <w:name w:val="List Number"/>
    <w:basedOn w:val="Standard"/>
    <w:rsid w:val="008E52C7"/>
    <w:pPr>
      <w:numPr>
        <w:numId w:val="16"/>
      </w:numPr>
    </w:pPr>
  </w:style>
  <w:style w:type="paragraph" w:customStyle="1" w:styleId="Textkrper9ptfett">
    <w:name w:val="Textkörper_9pt (fett)"/>
    <w:basedOn w:val="Textkrperfett"/>
    <w:rsid w:val="008E52C7"/>
    <w:rPr>
      <w:sz w:val="18"/>
    </w:rPr>
  </w:style>
  <w:style w:type="paragraph" w:customStyle="1" w:styleId="Aufzhlung9pt">
    <w:name w:val="Aufzählung_9pt"/>
    <w:basedOn w:val="Aufzhlung1"/>
    <w:rsid w:val="008E52C7"/>
    <w:pPr>
      <w:tabs>
        <w:tab w:val="clear" w:pos="360"/>
        <w:tab w:val="left" w:pos="170"/>
      </w:tabs>
      <w:spacing w:after="0"/>
      <w:ind w:left="170" w:hanging="170"/>
    </w:pPr>
    <w:rPr>
      <w:sz w:val="18"/>
      <w:szCs w:val="18"/>
    </w:rPr>
  </w:style>
  <w:style w:type="paragraph" w:customStyle="1" w:styleId="Aufzhlung9ptfett">
    <w:name w:val="Aufzählung_9pt (fett)"/>
    <w:basedOn w:val="Aufzhlung1fett"/>
    <w:rsid w:val="008E52C7"/>
    <w:pPr>
      <w:tabs>
        <w:tab w:val="clear" w:pos="360"/>
        <w:tab w:val="left" w:pos="170"/>
      </w:tabs>
      <w:spacing w:after="0"/>
      <w:ind w:left="170" w:hanging="170"/>
    </w:pPr>
    <w:rPr>
      <w:sz w:val="18"/>
      <w:szCs w:val="18"/>
    </w:rPr>
  </w:style>
  <w:style w:type="paragraph" w:customStyle="1" w:styleId="Textkrper9ptfettrot">
    <w:name w:val="Textkörper_9pt (fett rot)"/>
    <w:basedOn w:val="Textkrper9ptfett"/>
    <w:rsid w:val="008E52C7"/>
    <w:rPr>
      <w:color w:val="FF0000"/>
    </w:rPr>
  </w:style>
  <w:style w:type="paragraph" w:customStyle="1" w:styleId="Bildunterschrift7pt">
    <w:name w:val="Bildunterschrift_7pt"/>
    <w:basedOn w:val="Bildunterschrift"/>
    <w:rsid w:val="008E52C7"/>
    <w:rPr>
      <w:sz w:val="14"/>
      <w:szCs w:val="14"/>
    </w:rPr>
  </w:style>
  <w:style w:type="paragraph" w:customStyle="1" w:styleId="Headline1weiss">
    <w:name w:val="Headline 1_weiss"/>
    <w:basedOn w:val="Headline1"/>
    <w:rsid w:val="008E52C7"/>
    <w:rPr>
      <w:color w:val="FFFFFF"/>
    </w:rPr>
  </w:style>
  <w:style w:type="paragraph" w:customStyle="1" w:styleId="Headline2weiss">
    <w:name w:val="Headline 2_weiss"/>
    <w:basedOn w:val="Headline2"/>
    <w:rsid w:val="008E52C7"/>
    <w:rPr>
      <w:color w:val="FFFFFF"/>
    </w:rPr>
  </w:style>
  <w:style w:type="paragraph" w:styleId="Listenabsatz">
    <w:name w:val="List Paragraph"/>
    <w:basedOn w:val="Standard"/>
    <w:uiPriority w:val="34"/>
    <w:qFormat/>
    <w:rsid w:val="008E52C7"/>
    <w:pPr>
      <w:ind w:left="720"/>
      <w:contextualSpacing/>
    </w:pPr>
  </w:style>
  <w:style w:type="table" w:styleId="EinfacheTabelle4">
    <w:name w:val="Plain Table 4"/>
    <w:basedOn w:val="NormaleTabelle"/>
    <w:uiPriority w:val="44"/>
    <w:rsid w:val="002F2C1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uzeileZchn">
    <w:name w:val="Fußzeile Zchn"/>
    <w:basedOn w:val="Absatz-Standardschriftart"/>
    <w:link w:val="Fuzeile"/>
    <w:uiPriority w:val="99"/>
    <w:rsid w:val="00CE035C"/>
    <w:rPr>
      <w:rFonts w:ascii="DB Office" w:hAnsi="DB Office"/>
      <w:color w:val="000000"/>
      <w:sz w:val="14"/>
    </w:rPr>
  </w:style>
  <w:style w:type="character" w:customStyle="1" w:styleId="KopfzeileZchn">
    <w:name w:val="Kopfzeile Zchn"/>
    <w:link w:val="Kopfzeile"/>
    <w:uiPriority w:val="99"/>
    <w:rsid w:val="006739A8"/>
    <w:rPr>
      <w:rFonts w:ascii="DB Office" w:hAnsi="DB Office"/>
      <w:color w:val="000000"/>
      <w:sz w:val="22"/>
    </w:rPr>
  </w:style>
  <w:style w:type="character" w:styleId="Platzhaltertext">
    <w:name w:val="Placeholder Text"/>
    <w:basedOn w:val="Absatz-Standardschriftart"/>
    <w:uiPriority w:val="99"/>
    <w:semiHidden/>
    <w:rsid w:val="00E00518"/>
    <w:rPr>
      <w:color w:val="666666"/>
    </w:rPr>
  </w:style>
  <w:style w:type="character" w:customStyle="1" w:styleId="Formatvorlage1">
    <w:name w:val="Formatvorlage1"/>
    <w:basedOn w:val="Absatz-Standardschriftart"/>
    <w:uiPriority w:val="1"/>
    <w:rsid w:val="00057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tophLorenz\AppData\Local\tw\tempweb\tempweb_cd\mt_db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B6DF0759F64B14A3E2B7DA53C3387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630860C-630C-4EE7-A772-1BF9A006C674}"/>
      </w:docPartPr>
      <w:docPartBody>
        <w:p w:rsidR="00187F6D" w:rsidRDefault="0085472B" w:rsidP="0085472B">
          <w:pPr>
            <w:pStyle w:val="1AB6DF0759F64B14A3E2B7DA53C338734"/>
          </w:pPr>
          <w:r>
            <w:rPr>
              <w:rStyle w:val="Platzhaltertext"/>
            </w:rPr>
            <w:t>Datum</w:t>
          </w:r>
        </w:p>
      </w:docPartBody>
    </w:docPart>
    <w:docPart>
      <w:docPartPr>
        <w:name w:val="389C5A14DA1A4818A9CD81A12832F88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72B9195-08AC-420F-84E7-1AF266453AB6}"/>
      </w:docPartPr>
      <w:docPartBody>
        <w:p w:rsidR="00187F6D" w:rsidRDefault="0085472B" w:rsidP="0085472B">
          <w:pPr>
            <w:pStyle w:val="389C5A14DA1A4818A9CD81A12832F88D3"/>
          </w:pPr>
          <w:r>
            <w:rPr>
              <w:rStyle w:val="Platzhaltertext"/>
            </w:rPr>
            <w:t>Datum</w:t>
          </w:r>
        </w:p>
      </w:docPartBody>
    </w:docPart>
    <w:docPart>
      <w:docPartPr>
        <w:name w:val="BD580A329FE84346B2CC0EB56FD822A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945765A-8E34-408C-BE6D-4FE15D987B03}"/>
      </w:docPartPr>
      <w:docPartBody>
        <w:p w:rsidR="00187F6D" w:rsidRDefault="0085472B" w:rsidP="0085472B">
          <w:pPr>
            <w:pStyle w:val="BD580A329FE84346B2CC0EB56FD822A93"/>
          </w:pPr>
          <w:r>
            <w:rPr>
              <w:rStyle w:val="Platzhaltertext"/>
            </w:rPr>
            <w:t>LfdNr</w:t>
          </w:r>
        </w:p>
      </w:docPartBody>
    </w:docPart>
    <w:docPart>
      <w:docPartPr>
        <w:name w:val="D546C7DD610F446BB7BB148D863E64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446806F-B888-4B1F-9F14-BC7DADCA93D4}"/>
      </w:docPartPr>
      <w:docPartBody>
        <w:p w:rsidR="00187F6D" w:rsidRDefault="0085472B" w:rsidP="0085472B">
          <w:pPr>
            <w:pStyle w:val="D546C7DD610F446BB7BB148D863E64493"/>
          </w:pPr>
          <w:r>
            <w:rPr>
              <w:rStyle w:val="Platzhaltertext"/>
            </w:rPr>
            <w:t>Datum</w:t>
          </w:r>
        </w:p>
      </w:docPartBody>
    </w:docPart>
    <w:docPart>
      <w:docPartPr>
        <w:name w:val="5817EC6C93AE49C8AD01C884036663B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23956B0-DF8E-4BB6-9513-054BEF8FB55C}"/>
      </w:docPartPr>
      <w:docPartBody>
        <w:p w:rsidR="00187F6D" w:rsidRDefault="0085472B" w:rsidP="0085472B">
          <w:pPr>
            <w:pStyle w:val="5817EC6C93AE49C8AD01C884036663BE3"/>
          </w:pPr>
          <w:r>
            <w:rPr>
              <w:rStyle w:val="Platzhaltertext"/>
            </w:rPr>
            <w:t>Uhrzeit</w:t>
          </w:r>
        </w:p>
      </w:docPartBody>
    </w:docPart>
    <w:docPart>
      <w:docPartPr>
        <w:name w:val="C4AA13315E1347C1B3909B10FB79ADC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BF08C33-3B63-4FBC-9034-CDB4A115C108}"/>
      </w:docPartPr>
      <w:docPartBody>
        <w:p w:rsidR="00187F6D" w:rsidRDefault="0085472B" w:rsidP="0085472B">
          <w:pPr>
            <w:pStyle w:val="C4AA13315E1347C1B3909B10FB79ADC63"/>
          </w:pPr>
          <w:r>
            <w:rPr>
              <w:rStyle w:val="Platzhaltertext"/>
            </w:rPr>
            <w:t>Antragsnummer</w:t>
          </w:r>
        </w:p>
      </w:docPartBody>
    </w:docPart>
    <w:docPart>
      <w:docPartPr>
        <w:name w:val="61452A0D5287486B8576381A7FD5D16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810EB26-4BA6-4BC2-970C-A3E561EAD059}"/>
      </w:docPartPr>
      <w:docPartBody>
        <w:p w:rsidR="00187F6D" w:rsidRDefault="0085472B" w:rsidP="0085472B">
          <w:pPr>
            <w:pStyle w:val="61452A0D5287486B8576381A7FD5D1613"/>
          </w:pPr>
          <w:r>
            <w:rPr>
              <w:rStyle w:val="Platzhaltertext"/>
            </w:rPr>
            <w:t>Arbeitszeiten</w:t>
          </w:r>
        </w:p>
      </w:docPartBody>
    </w:docPart>
    <w:docPart>
      <w:docPartPr>
        <w:name w:val="92BF676BCBAD410EA0BADC4988400D2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DC39022-7526-4665-9224-DBC60A012596}"/>
      </w:docPartPr>
      <w:docPartBody>
        <w:p w:rsidR="00187F6D" w:rsidRDefault="0085472B" w:rsidP="0085472B">
          <w:pPr>
            <w:pStyle w:val="92BF676BCBAD410EA0BADC4988400D262"/>
          </w:pPr>
          <w:r>
            <w:rPr>
              <w:rStyle w:val="Platzhaltertext"/>
            </w:rPr>
            <w:t>Folgen bei Nichtzulassen</w:t>
          </w:r>
        </w:p>
      </w:docPartBody>
    </w:docPart>
    <w:docPart>
      <w:docPartPr>
        <w:name w:val="F6E3B354356B477DBE25E236DED0AEA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3A1D148-5545-44E6-BEAA-09512A272797}"/>
      </w:docPartPr>
      <w:docPartBody>
        <w:p w:rsidR="00187F6D" w:rsidRDefault="0085472B" w:rsidP="0085472B">
          <w:pPr>
            <w:pStyle w:val="F6E3B354356B477DBE25E236DED0AEAC"/>
          </w:pPr>
          <w:r>
            <w:rPr>
              <w:rStyle w:val="Platzhaltertext"/>
            </w:rPr>
            <w:t>Inhalt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78"/>
    <w:rsid w:val="00142578"/>
    <w:rsid w:val="00187F6D"/>
    <w:rsid w:val="006064FC"/>
    <w:rsid w:val="00724EC4"/>
    <w:rsid w:val="0085472B"/>
    <w:rsid w:val="00A7636C"/>
    <w:rsid w:val="00C41DBA"/>
    <w:rsid w:val="00C63BBE"/>
    <w:rsid w:val="00E45EF4"/>
    <w:rsid w:val="00F4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5472B"/>
    <w:rPr>
      <w:color w:val="666666"/>
    </w:rPr>
  </w:style>
  <w:style w:type="paragraph" w:customStyle="1" w:styleId="389C5A14DA1A4818A9CD81A12832F88D3">
    <w:name w:val="389C5A14DA1A4818A9CD81A12832F88D3"/>
    <w:rsid w:val="0085472B"/>
    <w:pPr>
      <w:spacing w:after="0" w:line="240" w:lineRule="auto"/>
    </w:pPr>
    <w:rPr>
      <w:rFonts w:ascii="DB Office" w:eastAsia="Times New Roman" w:hAnsi="DB Office" w:cs="Times New Roman"/>
      <w:color w:val="000000"/>
      <w:kern w:val="0"/>
      <w:sz w:val="22"/>
      <w:szCs w:val="20"/>
      <w14:ligatures w14:val="none"/>
    </w:rPr>
  </w:style>
  <w:style w:type="paragraph" w:customStyle="1" w:styleId="BD580A329FE84346B2CC0EB56FD822A93">
    <w:name w:val="BD580A329FE84346B2CC0EB56FD822A93"/>
    <w:rsid w:val="0085472B"/>
    <w:pPr>
      <w:spacing w:after="0" w:line="240" w:lineRule="auto"/>
    </w:pPr>
    <w:rPr>
      <w:rFonts w:ascii="DB Office" w:eastAsia="Times New Roman" w:hAnsi="DB Office" w:cs="Times New Roman"/>
      <w:color w:val="000000"/>
      <w:kern w:val="0"/>
      <w:sz w:val="22"/>
      <w:szCs w:val="20"/>
      <w14:ligatures w14:val="none"/>
    </w:rPr>
  </w:style>
  <w:style w:type="paragraph" w:customStyle="1" w:styleId="D546C7DD610F446BB7BB148D863E64493">
    <w:name w:val="D546C7DD610F446BB7BB148D863E64493"/>
    <w:rsid w:val="0085472B"/>
    <w:pPr>
      <w:spacing w:after="0" w:line="240" w:lineRule="auto"/>
    </w:pPr>
    <w:rPr>
      <w:rFonts w:ascii="DB Office" w:eastAsia="Times New Roman" w:hAnsi="DB Office" w:cs="Times New Roman"/>
      <w:color w:val="000000"/>
      <w:kern w:val="0"/>
      <w:sz w:val="22"/>
      <w:szCs w:val="20"/>
      <w14:ligatures w14:val="none"/>
    </w:rPr>
  </w:style>
  <w:style w:type="paragraph" w:customStyle="1" w:styleId="5817EC6C93AE49C8AD01C884036663BE3">
    <w:name w:val="5817EC6C93AE49C8AD01C884036663BE3"/>
    <w:rsid w:val="0085472B"/>
    <w:pPr>
      <w:spacing w:after="0" w:line="240" w:lineRule="auto"/>
    </w:pPr>
    <w:rPr>
      <w:rFonts w:ascii="DB Office" w:eastAsia="Times New Roman" w:hAnsi="DB Office" w:cs="Times New Roman"/>
      <w:color w:val="000000"/>
      <w:kern w:val="0"/>
      <w:sz w:val="22"/>
      <w:szCs w:val="20"/>
      <w14:ligatures w14:val="none"/>
    </w:rPr>
  </w:style>
  <w:style w:type="paragraph" w:customStyle="1" w:styleId="1AB6DF0759F64B14A3E2B7DA53C338734">
    <w:name w:val="1AB6DF0759F64B14A3E2B7DA53C338734"/>
    <w:rsid w:val="0085472B"/>
    <w:pPr>
      <w:spacing w:after="0" w:line="240" w:lineRule="auto"/>
    </w:pPr>
    <w:rPr>
      <w:rFonts w:ascii="DB Office" w:eastAsia="Times New Roman" w:hAnsi="DB Office" w:cs="Times New Roman"/>
      <w:color w:val="000000"/>
      <w:kern w:val="0"/>
      <w:sz w:val="22"/>
      <w:szCs w:val="20"/>
      <w14:ligatures w14:val="none"/>
    </w:rPr>
  </w:style>
  <w:style w:type="paragraph" w:customStyle="1" w:styleId="F6E3B354356B477DBE25E236DED0AEAC">
    <w:name w:val="F6E3B354356B477DBE25E236DED0AEAC"/>
    <w:rsid w:val="0085472B"/>
    <w:pPr>
      <w:spacing w:after="0" w:line="240" w:lineRule="auto"/>
    </w:pPr>
    <w:rPr>
      <w:rFonts w:ascii="DB Office" w:eastAsia="Times New Roman" w:hAnsi="DB Office" w:cs="Times New Roman"/>
      <w:color w:val="000000"/>
      <w:kern w:val="0"/>
      <w:sz w:val="22"/>
      <w:szCs w:val="20"/>
      <w14:ligatures w14:val="none"/>
    </w:rPr>
  </w:style>
  <w:style w:type="paragraph" w:customStyle="1" w:styleId="C4AA13315E1347C1B3909B10FB79ADC63">
    <w:name w:val="C4AA13315E1347C1B3909B10FB79ADC63"/>
    <w:rsid w:val="0085472B"/>
    <w:pPr>
      <w:spacing w:after="0" w:line="240" w:lineRule="auto"/>
    </w:pPr>
    <w:rPr>
      <w:rFonts w:ascii="DB Office" w:eastAsia="Times New Roman" w:hAnsi="DB Office" w:cs="Times New Roman"/>
      <w:color w:val="000000"/>
      <w:kern w:val="0"/>
      <w:sz w:val="22"/>
      <w:szCs w:val="20"/>
      <w14:ligatures w14:val="none"/>
    </w:rPr>
  </w:style>
  <w:style w:type="paragraph" w:customStyle="1" w:styleId="61452A0D5287486B8576381A7FD5D1613">
    <w:name w:val="61452A0D5287486B8576381A7FD5D1613"/>
    <w:rsid w:val="0085472B"/>
    <w:pPr>
      <w:spacing w:after="0" w:line="240" w:lineRule="auto"/>
    </w:pPr>
    <w:rPr>
      <w:rFonts w:ascii="DB Office" w:eastAsia="Times New Roman" w:hAnsi="DB Office" w:cs="Times New Roman"/>
      <w:color w:val="000000"/>
      <w:kern w:val="0"/>
      <w:sz w:val="22"/>
      <w:szCs w:val="20"/>
      <w14:ligatures w14:val="none"/>
    </w:rPr>
  </w:style>
  <w:style w:type="paragraph" w:customStyle="1" w:styleId="92BF676BCBAD410EA0BADC4988400D262">
    <w:name w:val="92BF676BCBAD410EA0BADC4988400D262"/>
    <w:rsid w:val="0085472B"/>
    <w:pPr>
      <w:spacing w:after="0" w:line="240" w:lineRule="auto"/>
    </w:pPr>
    <w:rPr>
      <w:rFonts w:ascii="DB Office" w:eastAsia="Times New Roman" w:hAnsi="DB Office" w:cs="Times New Roman"/>
      <w:color w:val="000000"/>
      <w:kern w:val="0"/>
      <w:sz w:val="22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A0080383535447B00261BFE242510D" ma:contentTypeVersion="6" ma:contentTypeDescription="Ein neues Dokument erstellen." ma:contentTypeScope="" ma:versionID="b87eeabf0e0a6bc7ed6eead3f839e97c">
  <xsd:schema xmlns:xsd="http://www.w3.org/2001/XMLSchema" xmlns:xs="http://www.w3.org/2001/XMLSchema" xmlns:p="http://schemas.microsoft.com/office/2006/metadata/properties" xmlns:ns3="9eca2fa5-344a-4c7c-a281-92c185352126" targetNamespace="http://schemas.microsoft.com/office/2006/metadata/properties" ma:root="true" ma:fieldsID="68c1f6b664c2af32e84eb34e1a9546e8" ns3:_="">
    <xsd:import namespace="9eca2fa5-344a-4c7c-a281-92c1853521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ca2fa5-344a-4c7c-a281-92c1853521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AD576E-855F-4B42-AFFF-D823258D5F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ca2fa5-344a-4c7c-a281-92c185352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C7A10D-FF39-41C7-89C3-32850F994A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C3054C4-6C4D-4912-A979-A16D3B9164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mt_db.dotx</Template>
  <TotalTime>0</TotalTime>
  <Pages>2</Pages>
  <Words>195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DB Netz AG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Lorenz</dc:creator>
  <cp:lastModifiedBy>Dennis Heinze</cp:lastModifiedBy>
  <cp:revision>78</cp:revision>
  <cp:lastPrinted>2022-08-11T13:19:00Z</cp:lastPrinted>
  <dcterms:created xsi:type="dcterms:W3CDTF">2025-04-24T06:36:00Z</dcterms:created>
  <dcterms:modified xsi:type="dcterms:W3CDTF">2025-12-15T08:50:00Z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w_language">
    <vt:lpwstr>GERMAN</vt:lpwstr>
  </property>
  <property fmtid="{D5CDD505-2E9C-101B-9397-08002B2CF9AE}" pid="3" name="tw_date">
    <vt:lpwstr>24.01.2020</vt:lpwstr>
  </property>
  <property fmtid="{D5CDD505-2E9C-101B-9397-08002B2CF9AE}" pid="4" name="tw_doctype">
    <vt:lpwstr/>
  </property>
  <property fmtid="{D5CDD505-2E9C-101B-9397-08002B2CF9AE}" pid="5" name="tw_author">
    <vt:lpwstr>Christoph Lorenz</vt:lpwstr>
  </property>
  <property fmtid="{D5CDD505-2E9C-101B-9397-08002B2CF9AE}" pid="6" name="tw_company">
    <vt:lpwstr>DB Netz AG</vt:lpwstr>
  </property>
  <property fmtid="{D5CDD505-2E9C-101B-9397-08002B2CF9AE}" pid="7" name="tw_creationdate">
    <vt:lpwstr>1/24/2020</vt:lpwstr>
  </property>
  <property fmtid="{D5CDD505-2E9C-101B-9397-08002B2CF9AE}" pid="8" name="ContentTypeId">
    <vt:lpwstr>0x01010069A0080383535447B00261BFE242510D</vt:lpwstr>
  </property>
</Properties>
</file>